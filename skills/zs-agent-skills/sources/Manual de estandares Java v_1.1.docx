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5942D" w14:textId="77777777" w:rsidR="00F12520" w:rsidRDefault="00F12520" w:rsidP="00173835">
      <w:pPr>
        <w:jc w:val="center"/>
        <w:rPr>
          <w:b/>
          <w:smallCaps/>
          <w:color w:val="000080"/>
          <w:sz w:val="36"/>
          <w:szCs w:val="36"/>
        </w:rPr>
      </w:pPr>
      <w:bookmarkStart w:id="0" w:name="_Toc83461674"/>
    </w:p>
    <w:p w14:paraId="0ED2627C" w14:textId="77777777" w:rsidR="00F12520" w:rsidRDefault="00F12520" w:rsidP="00B11F0A">
      <w:pPr>
        <w:ind w:left="288" w:hanging="288"/>
        <w:jc w:val="center"/>
        <w:rPr>
          <w:b/>
          <w:smallCaps/>
          <w:color w:val="000080"/>
          <w:sz w:val="36"/>
          <w:szCs w:val="36"/>
        </w:rPr>
      </w:pPr>
    </w:p>
    <w:p w14:paraId="3818E43F" w14:textId="77777777" w:rsidR="00F12520" w:rsidRDefault="00F12520" w:rsidP="00173835">
      <w:pPr>
        <w:jc w:val="center"/>
        <w:rPr>
          <w:b/>
          <w:smallCaps/>
          <w:color w:val="000080"/>
          <w:sz w:val="36"/>
          <w:szCs w:val="36"/>
        </w:rPr>
      </w:pPr>
    </w:p>
    <w:p w14:paraId="2DF91D61" w14:textId="77777777" w:rsidR="00F12520" w:rsidRDefault="00F12520" w:rsidP="00173835">
      <w:pPr>
        <w:jc w:val="center"/>
        <w:rPr>
          <w:b/>
          <w:smallCaps/>
          <w:color w:val="000080"/>
          <w:sz w:val="36"/>
          <w:szCs w:val="36"/>
        </w:rPr>
      </w:pPr>
    </w:p>
    <w:p w14:paraId="48E8D992" w14:textId="77777777" w:rsidR="00F12520" w:rsidRDefault="00F12520" w:rsidP="00173835">
      <w:pPr>
        <w:jc w:val="center"/>
        <w:rPr>
          <w:b/>
          <w:smallCaps/>
          <w:color w:val="000080"/>
          <w:sz w:val="36"/>
          <w:szCs w:val="36"/>
        </w:rPr>
      </w:pPr>
    </w:p>
    <w:p w14:paraId="27EF8CE2" w14:textId="77777777" w:rsidR="00F12520" w:rsidRDefault="00F12520" w:rsidP="00173835">
      <w:pPr>
        <w:jc w:val="center"/>
        <w:rPr>
          <w:b/>
          <w:smallCaps/>
          <w:color w:val="000080"/>
          <w:sz w:val="36"/>
          <w:szCs w:val="36"/>
        </w:rPr>
      </w:pPr>
    </w:p>
    <w:p w14:paraId="2BFC8196" w14:textId="77777777" w:rsidR="00F12520" w:rsidRDefault="00F12520" w:rsidP="00173835">
      <w:pPr>
        <w:jc w:val="center"/>
        <w:rPr>
          <w:b/>
          <w:smallCaps/>
          <w:color w:val="000080"/>
          <w:sz w:val="36"/>
          <w:szCs w:val="36"/>
        </w:rPr>
      </w:pPr>
    </w:p>
    <w:p w14:paraId="110415E9" w14:textId="77777777" w:rsidR="00F12520" w:rsidRDefault="00F12520" w:rsidP="00173835">
      <w:pPr>
        <w:jc w:val="center"/>
        <w:rPr>
          <w:b/>
          <w:smallCaps/>
          <w:color w:val="000080"/>
          <w:sz w:val="36"/>
          <w:szCs w:val="36"/>
        </w:rPr>
      </w:pPr>
    </w:p>
    <w:p w14:paraId="64C94AE2" w14:textId="77777777" w:rsidR="00F12520" w:rsidRDefault="00F12520" w:rsidP="00173835">
      <w:pPr>
        <w:jc w:val="center"/>
        <w:rPr>
          <w:b/>
          <w:smallCaps/>
          <w:color w:val="000080"/>
          <w:sz w:val="36"/>
          <w:szCs w:val="36"/>
        </w:rPr>
      </w:pPr>
    </w:p>
    <w:p w14:paraId="194AA5A2" w14:textId="77777777" w:rsidR="00F12520" w:rsidRDefault="00F12520" w:rsidP="00357B31">
      <w:pPr>
        <w:ind w:left="288" w:hanging="288"/>
        <w:jc w:val="center"/>
        <w:rPr>
          <w:b/>
          <w:smallCaps/>
          <w:color w:val="000080"/>
          <w:sz w:val="36"/>
          <w:szCs w:val="36"/>
        </w:rPr>
      </w:pPr>
    </w:p>
    <w:p w14:paraId="23AF0BF3" w14:textId="04C80734" w:rsidR="00FA0496" w:rsidRDefault="00FA0496" w:rsidP="008C7EF6">
      <w:pPr>
        <w:jc w:val="center"/>
        <w:rPr>
          <w:b/>
          <w:smallCaps/>
          <w:color w:val="1F3864" w:themeColor="accent1" w:themeShade="80"/>
          <w:sz w:val="36"/>
          <w:szCs w:val="36"/>
          <w:lang w:eastAsia="es-ES"/>
        </w:rPr>
      </w:pPr>
      <w:r>
        <w:rPr>
          <w:b/>
          <w:smallCaps/>
          <w:color w:val="1F3864" w:themeColor="accent1" w:themeShade="80"/>
          <w:sz w:val="36"/>
          <w:szCs w:val="36"/>
          <w:lang w:eastAsia="es-ES"/>
        </w:rPr>
        <w:t xml:space="preserve">Manual de </w:t>
      </w:r>
      <w:r w:rsidR="008F53AA">
        <w:rPr>
          <w:b/>
          <w:smallCaps/>
          <w:color w:val="1F3864" w:themeColor="accent1" w:themeShade="80"/>
          <w:sz w:val="36"/>
          <w:szCs w:val="36"/>
          <w:lang w:eastAsia="es-ES"/>
        </w:rPr>
        <w:t>n</w:t>
      </w:r>
      <w:r>
        <w:rPr>
          <w:b/>
          <w:smallCaps/>
          <w:color w:val="1F3864" w:themeColor="accent1" w:themeShade="80"/>
          <w:sz w:val="36"/>
          <w:szCs w:val="36"/>
          <w:lang w:eastAsia="es-ES"/>
        </w:rPr>
        <w:t xml:space="preserve">uevos </w:t>
      </w:r>
      <w:r w:rsidR="008F53AA">
        <w:rPr>
          <w:b/>
          <w:smallCaps/>
          <w:color w:val="1F3864" w:themeColor="accent1" w:themeShade="80"/>
          <w:sz w:val="36"/>
          <w:szCs w:val="36"/>
          <w:lang w:eastAsia="es-ES"/>
        </w:rPr>
        <w:t>e</w:t>
      </w:r>
      <w:r>
        <w:rPr>
          <w:b/>
          <w:smallCaps/>
          <w:color w:val="1F3864" w:themeColor="accent1" w:themeShade="80"/>
          <w:sz w:val="36"/>
          <w:szCs w:val="36"/>
          <w:lang w:eastAsia="es-ES"/>
        </w:rPr>
        <w:t xml:space="preserve">stándares y </w:t>
      </w:r>
    </w:p>
    <w:p w14:paraId="5FC0F00C" w14:textId="4763AAE9" w:rsidR="00D93FDF" w:rsidRPr="00FA0496" w:rsidRDefault="00FA0496" w:rsidP="008C7EF6">
      <w:pPr>
        <w:jc w:val="center"/>
        <w:rPr>
          <w:b/>
          <w:smallCaps/>
          <w:color w:val="1F3864" w:themeColor="accent1" w:themeShade="80"/>
          <w:sz w:val="32"/>
          <w:szCs w:val="32"/>
          <w:lang w:eastAsia="es-ES"/>
        </w:rPr>
      </w:pPr>
      <w:r w:rsidRPr="00FA0496">
        <w:rPr>
          <w:b/>
          <w:smallCaps/>
          <w:color w:val="1F3864" w:themeColor="accent1" w:themeShade="80"/>
          <w:sz w:val="32"/>
          <w:szCs w:val="32"/>
          <w:lang w:eastAsia="es-ES"/>
        </w:rPr>
        <w:t>Buenas Prácticas</w:t>
      </w:r>
    </w:p>
    <w:p w14:paraId="4D0A64F0" w14:textId="77777777" w:rsidR="008E4197" w:rsidRDefault="008E4197" w:rsidP="00875B96">
      <w:pPr>
        <w:jc w:val="center"/>
        <w:rPr>
          <w:b/>
          <w:smallCaps/>
          <w:color w:val="000080"/>
          <w:sz w:val="36"/>
          <w:szCs w:val="36"/>
        </w:rPr>
      </w:pPr>
    </w:p>
    <w:p w14:paraId="01983A87" w14:textId="77777777" w:rsidR="00C67AB3" w:rsidRPr="008C7EF6" w:rsidRDefault="00646D94" w:rsidP="00C67AB3">
      <w:pPr>
        <w:jc w:val="center"/>
        <w:rPr>
          <w:b/>
          <w:smallCaps/>
          <w:color w:val="1F3864" w:themeColor="accent1" w:themeShade="80"/>
          <w:sz w:val="36"/>
          <w:szCs w:val="36"/>
          <w:lang w:eastAsia="es-ES"/>
        </w:rPr>
      </w:pPr>
      <w:r w:rsidRPr="00D619F2">
        <w:rPr>
          <w:lang w:val="es-AR"/>
        </w:rPr>
        <w:br w:type="page"/>
      </w:r>
      <w:r w:rsidR="00C67AB3" w:rsidRPr="008C7EF6">
        <w:rPr>
          <w:b/>
          <w:smallCaps/>
          <w:color w:val="1F3864" w:themeColor="accent1" w:themeShade="80"/>
          <w:sz w:val="36"/>
          <w:szCs w:val="36"/>
          <w:lang w:eastAsia="es-ES"/>
        </w:rPr>
        <w:lastRenderedPageBreak/>
        <w:t>Índice de Contenidos</w:t>
      </w:r>
    </w:p>
    <w:p w14:paraId="4809F8E0" w14:textId="77777777" w:rsidR="00BF57DF" w:rsidRDefault="00BF57DF" w:rsidP="00C67AB3">
      <w:pPr>
        <w:jc w:val="center"/>
        <w:rPr>
          <w:rFonts w:cs="Arial"/>
          <w:b/>
          <w:bCs/>
          <w:sz w:val="32"/>
          <w:szCs w:val="32"/>
        </w:rPr>
      </w:pPr>
    </w:p>
    <w:p w14:paraId="419D8D2E" w14:textId="77777777" w:rsidR="00BF57DF" w:rsidRPr="00965521" w:rsidRDefault="00BF57DF">
      <w:pPr>
        <w:pStyle w:val="TtuloTDC"/>
        <w:rPr>
          <w:color w:val="1F3864" w:themeColor="accent1" w:themeShade="80"/>
        </w:rPr>
      </w:pPr>
      <w:r w:rsidRPr="00965521">
        <w:rPr>
          <w:color w:val="1F3864" w:themeColor="accent1" w:themeShade="80"/>
          <w:lang w:val="es-ES"/>
        </w:rPr>
        <w:t>Contenido</w:t>
      </w:r>
    </w:p>
    <w:p w14:paraId="6FF11B87" w14:textId="1C51BDEB" w:rsidR="006E67D2" w:rsidRDefault="00BF57DF">
      <w:pPr>
        <w:pStyle w:val="TDC1"/>
        <w:tabs>
          <w:tab w:val="left" w:pos="60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es-CL"/>
          <w14:ligatures w14:val="standardContextual"/>
        </w:rPr>
      </w:pPr>
      <w:r w:rsidRPr="00461DB4">
        <w:rPr>
          <w:color w:val="002060"/>
        </w:rPr>
        <w:fldChar w:fldCharType="begin"/>
      </w:r>
      <w:r w:rsidRPr="00461DB4">
        <w:rPr>
          <w:color w:val="002060"/>
        </w:rPr>
        <w:instrText xml:space="preserve"> TOC \o "1-3" \h \z \u </w:instrText>
      </w:r>
      <w:r w:rsidRPr="00461DB4">
        <w:rPr>
          <w:color w:val="002060"/>
        </w:rPr>
        <w:fldChar w:fldCharType="separate"/>
      </w:r>
      <w:hyperlink w:anchor="_Toc173276695" w:history="1">
        <w:r w:rsidR="006E67D2" w:rsidRPr="001E223D">
          <w:rPr>
            <w:rStyle w:val="Hipervnculo"/>
            <w:i/>
            <w:noProof/>
            <w:spacing w:val="-5"/>
            <w:lang w:val="es-ES_tradnl" w:eastAsia="es-ES"/>
          </w:rPr>
          <w:t>1.</w:t>
        </w:r>
        <w:r w:rsidR="006E67D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lang w:eastAsia="es-CL"/>
            <w14:ligatures w14:val="standardContextual"/>
          </w:rPr>
          <w:tab/>
        </w:r>
        <w:r w:rsidR="006E67D2" w:rsidRPr="001E223D">
          <w:rPr>
            <w:rStyle w:val="Hipervnculo"/>
            <w:i/>
            <w:noProof/>
            <w:spacing w:val="-5"/>
            <w:lang w:val="es-ES_tradnl" w:eastAsia="es-ES"/>
          </w:rPr>
          <w:t>Objetivo</w:t>
        </w:r>
        <w:r w:rsidR="006E67D2">
          <w:rPr>
            <w:noProof/>
            <w:webHidden/>
          </w:rPr>
          <w:tab/>
        </w:r>
        <w:r w:rsidR="006E67D2">
          <w:rPr>
            <w:noProof/>
            <w:webHidden/>
          </w:rPr>
          <w:fldChar w:fldCharType="begin"/>
        </w:r>
        <w:r w:rsidR="006E67D2">
          <w:rPr>
            <w:noProof/>
            <w:webHidden/>
          </w:rPr>
          <w:instrText xml:space="preserve"> PAGEREF _Toc173276695 \h </w:instrText>
        </w:r>
        <w:r w:rsidR="006E67D2">
          <w:rPr>
            <w:noProof/>
            <w:webHidden/>
          </w:rPr>
        </w:r>
        <w:r w:rsidR="006E67D2">
          <w:rPr>
            <w:noProof/>
            <w:webHidden/>
          </w:rPr>
          <w:fldChar w:fldCharType="separate"/>
        </w:r>
        <w:r w:rsidR="006E67D2">
          <w:rPr>
            <w:noProof/>
            <w:webHidden/>
          </w:rPr>
          <w:t>4</w:t>
        </w:r>
        <w:r w:rsidR="006E67D2">
          <w:rPr>
            <w:noProof/>
            <w:webHidden/>
          </w:rPr>
          <w:fldChar w:fldCharType="end"/>
        </w:r>
      </w:hyperlink>
    </w:p>
    <w:p w14:paraId="0FBA1051" w14:textId="242B2536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696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Descripción del Hito de Liberación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10BA15" w14:textId="4700DC70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697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Funcionalidades Contenidas en la Liberación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BF9C7B" w14:textId="22540E6B" w:rsidR="006E67D2" w:rsidRDefault="006E67D2">
      <w:pPr>
        <w:pStyle w:val="TDC1"/>
        <w:tabs>
          <w:tab w:val="left" w:pos="60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es-CL"/>
          <w14:ligatures w14:val="standardContextual"/>
        </w:rPr>
      </w:pPr>
      <w:hyperlink w:anchor="_Toc173276698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Herramientas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E30767" w14:textId="7DBEBD73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699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IDE Recomendado Eclipse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9FE9C3" w14:textId="7EF9D255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00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Configurar SONAR LINT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D7B4AF" w14:textId="5B8BB73B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01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Modo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3B650E" w14:textId="536A20BE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02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2.3.1.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SonarLint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A0AEDD" w14:textId="7E87F6DF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03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2.3.2.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SonarLint Rule Desciption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6139E3" w14:textId="181C864D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04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2.3.3.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Sugerencias del 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F69EFE" w14:textId="191F9003" w:rsidR="006E67D2" w:rsidRDefault="006E67D2">
      <w:pPr>
        <w:pStyle w:val="TDC1"/>
        <w:tabs>
          <w:tab w:val="left" w:pos="60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es-CL"/>
          <w14:ligatures w14:val="standardContextual"/>
        </w:rPr>
      </w:pPr>
      <w:hyperlink w:anchor="_Toc173276705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Estándares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3E54D6" w14:textId="05D00F34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06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Conexión a BBDD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49520F" w14:textId="270DCF4A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07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3.1.1.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Connection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DDEBC2" w14:textId="5158D11D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08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3.1.2.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Nueva clase ConnectionFactory.java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AA30F1" w14:textId="31C14137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09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3.1.3.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Código Actual: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24619F" w14:textId="380D1478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10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3.1.4.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Código Modificado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C1E2F4" w14:textId="2B858291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11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3.1.5.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Clases JDBC relacionadas Actuales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2CB4CF" w14:textId="0B5BCE30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12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3.1.6.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Clases JDBC Relacionadas Corregidas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2140F0" w14:textId="4CA82200" w:rsidR="006E67D2" w:rsidRDefault="006E67D2">
      <w:pPr>
        <w:pStyle w:val="TD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13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3.1.6.1.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Opción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C52BEE" w14:textId="6726A596" w:rsidR="006E67D2" w:rsidRDefault="006E67D2">
      <w:pPr>
        <w:pStyle w:val="TD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14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3.1.6.2.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Opción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32FCC9" w14:textId="7BD6BA19" w:rsidR="006E67D2" w:rsidRDefault="006E67D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lang w:eastAsia="es-CL"/>
          <w14:ligatures w14:val="standardContextual"/>
        </w:rPr>
      </w:pPr>
      <w:hyperlink w:anchor="_Toc173276715" w:history="1">
        <w:r w:rsidRPr="001E223D">
          <w:rPr>
            <w:rStyle w:val="Hipervnculo"/>
            <w:i/>
            <w:noProof/>
            <w:spacing w:val="-5"/>
            <w:lang w:val="es-ES_tradnl" w:eastAsia="es-ES"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s-CL"/>
            <w14:ligatures w14:val="standardContextual"/>
          </w:rPr>
          <w:tab/>
        </w:r>
        <w:r w:rsidRPr="001E223D">
          <w:rPr>
            <w:rStyle w:val="Hipervnculo"/>
            <w:i/>
            <w:noProof/>
            <w:spacing w:val="-5"/>
            <w:lang w:val="es-ES_tradnl" w:eastAsia="es-ES"/>
          </w:rPr>
          <w:t>Otras observaciones importantes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_Toc173276715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BCF743" w14:textId="4218951E" w:rsidR="00BF57DF" w:rsidRPr="00461DB4" w:rsidRDefault="00BF57DF">
      <w:pPr>
        <w:rPr>
          <w:color w:val="002060"/>
        </w:rPr>
      </w:pPr>
      <w:r w:rsidRPr="00461DB4">
        <w:rPr>
          <w:b/>
          <w:bCs/>
          <w:color w:val="002060"/>
          <w:lang w:val="es-ES"/>
        </w:rPr>
        <w:fldChar w:fldCharType="end"/>
      </w:r>
    </w:p>
    <w:p w14:paraId="6A66815B" w14:textId="77777777" w:rsidR="00BF57DF" w:rsidRPr="00BF57DF" w:rsidRDefault="00BF57DF" w:rsidP="00C67AB3">
      <w:pPr>
        <w:jc w:val="center"/>
        <w:rPr>
          <w:color w:val="365F91"/>
          <w:sz w:val="32"/>
          <w:szCs w:val="32"/>
          <w:lang w:val="es-AR"/>
        </w:rPr>
      </w:pPr>
    </w:p>
    <w:p w14:paraId="797D6CDA" w14:textId="77777777" w:rsidR="00E90D5F" w:rsidRDefault="00FF3EEC" w:rsidP="00E630CF">
      <w:pPr>
        <w:pStyle w:val="Sangranormal"/>
        <w:ind w:left="0"/>
        <w:rPr>
          <w:rFonts w:cs="Arial"/>
          <w:b/>
          <w:bCs/>
          <w:color w:val="808080"/>
          <w:kern w:val="28"/>
          <w:sz w:val="28"/>
          <w:szCs w:val="28"/>
          <w:lang w:val="es-AR"/>
        </w:rPr>
      </w:pPr>
      <w:r>
        <w:rPr>
          <w:rFonts w:cs="Arial"/>
          <w:b/>
          <w:bCs/>
          <w:color w:val="808080"/>
          <w:kern w:val="28"/>
          <w:sz w:val="28"/>
          <w:szCs w:val="28"/>
          <w:lang w:val="es-AR"/>
        </w:rPr>
        <w:br w:type="page"/>
      </w:r>
    </w:p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38"/>
        <w:gridCol w:w="3960"/>
        <w:gridCol w:w="1620"/>
        <w:gridCol w:w="1980"/>
      </w:tblGrid>
      <w:tr w:rsidR="0083278E" w:rsidRPr="001128FC" w14:paraId="751D8677" w14:textId="77777777" w:rsidTr="00965521">
        <w:tc>
          <w:tcPr>
            <w:tcW w:w="1638" w:type="dxa"/>
            <w:shd w:val="clear" w:color="auto" w:fill="1F4E79" w:themeFill="accent5" w:themeFillShade="80"/>
          </w:tcPr>
          <w:p w14:paraId="5BC5DD81" w14:textId="77777777" w:rsidR="0083278E" w:rsidRPr="00965521" w:rsidRDefault="0083278E" w:rsidP="00051840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="Arial"/>
                <w:b/>
                <w:bCs/>
                <w:color w:val="FFFFFF" w:themeColor="background1"/>
                <w:lang w:val="es-AR" w:eastAsia="es-ES"/>
              </w:rPr>
            </w:pPr>
            <w:r w:rsidRPr="00965521">
              <w:rPr>
                <w:rFonts w:cs="Arial"/>
                <w:b/>
                <w:bCs/>
                <w:color w:val="FFFFFF" w:themeColor="background1"/>
                <w:lang w:val="es-AR" w:eastAsia="es-ES"/>
              </w:rPr>
              <w:lastRenderedPageBreak/>
              <w:t>Elaborado por:</w:t>
            </w:r>
          </w:p>
        </w:tc>
        <w:tc>
          <w:tcPr>
            <w:tcW w:w="3960" w:type="dxa"/>
            <w:vAlign w:val="center"/>
          </w:tcPr>
          <w:p w14:paraId="50CF96DF" w14:textId="77777777" w:rsidR="0083278E" w:rsidRPr="003B67BB" w:rsidRDefault="00005855" w:rsidP="00051840">
            <w:pPr>
              <w:autoSpaceDE w:val="0"/>
              <w:autoSpaceDN w:val="0"/>
              <w:adjustRightInd w:val="0"/>
              <w:rPr>
                <w:rFonts w:cs="Arial"/>
                <w:lang w:val="es-AR" w:eastAsia="es-ES"/>
              </w:rPr>
            </w:pPr>
            <w:r>
              <w:rPr>
                <w:rFonts w:cs="Arial"/>
                <w:lang w:val="es-AR"/>
              </w:rPr>
              <w:t>UST-GLOBAL</w:t>
            </w:r>
          </w:p>
        </w:tc>
        <w:tc>
          <w:tcPr>
            <w:tcW w:w="1620" w:type="dxa"/>
            <w:shd w:val="clear" w:color="auto" w:fill="1F4E79" w:themeFill="accent5" w:themeFillShade="80"/>
          </w:tcPr>
          <w:p w14:paraId="46DBD043" w14:textId="77777777" w:rsidR="0083278E" w:rsidRPr="00965521" w:rsidRDefault="0083278E" w:rsidP="00051840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="Arial"/>
                <w:b/>
                <w:bCs/>
                <w:color w:val="FFFFFF" w:themeColor="background1"/>
                <w:lang w:val="es-AR" w:eastAsia="es-ES"/>
              </w:rPr>
            </w:pPr>
            <w:r w:rsidRPr="00965521">
              <w:rPr>
                <w:rFonts w:cs="Arial"/>
                <w:b/>
                <w:bCs/>
                <w:color w:val="FFFFFF" w:themeColor="background1"/>
                <w:lang w:val="es-AR" w:eastAsia="es-ES"/>
              </w:rPr>
              <w:t xml:space="preserve">Fecha:  </w:t>
            </w:r>
          </w:p>
        </w:tc>
        <w:tc>
          <w:tcPr>
            <w:tcW w:w="1980" w:type="dxa"/>
            <w:vAlign w:val="center"/>
          </w:tcPr>
          <w:p w14:paraId="79D17FB7" w14:textId="51D52440" w:rsidR="0083278E" w:rsidRPr="003B67BB" w:rsidRDefault="00FA0496" w:rsidP="00FB5F3B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lang w:val="es-AR" w:eastAsia="es-ES"/>
              </w:rPr>
            </w:pPr>
            <w:r>
              <w:rPr>
                <w:rFonts w:cs="Arial"/>
                <w:lang w:val="es-AR" w:eastAsia="es-ES"/>
              </w:rPr>
              <w:t>07/07/2024</w:t>
            </w:r>
          </w:p>
        </w:tc>
      </w:tr>
    </w:tbl>
    <w:p w14:paraId="08BC6E28" w14:textId="77777777" w:rsidR="00173835" w:rsidRPr="00AC2819" w:rsidRDefault="00173835" w:rsidP="00173835">
      <w:pPr>
        <w:pStyle w:val="Ttulo2"/>
        <w:keepLines/>
        <w:spacing w:before="0" w:after="0" w:line="240" w:lineRule="atLeast"/>
        <w:jc w:val="left"/>
        <w:rPr>
          <w:b w:val="0"/>
          <w:bCs w:val="0"/>
          <w:szCs w:val="20"/>
          <w:lang w:eastAsia="es-ES"/>
        </w:rPr>
      </w:pPr>
    </w:p>
    <w:p w14:paraId="3FDAAFCD" w14:textId="77777777" w:rsidR="00173835" w:rsidRPr="00AC2819" w:rsidRDefault="00173835" w:rsidP="00173835">
      <w:pPr>
        <w:autoSpaceDE w:val="0"/>
        <w:autoSpaceDN w:val="0"/>
        <w:adjustRightInd w:val="0"/>
        <w:jc w:val="left"/>
        <w:rPr>
          <w:rFonts w:cs="Arial"/>
          <w:b/>
          <w:bCs/>
          <w:szCs w:val="20"/>
          <w:lang w:eastAsia="es-ES"/>
        </w:rPr>
      </w:pPr>
    </w:p>
    <w:p w14:paraId="439718F3" w14:textId="77777777" w:rsidR="0083278E" w:rsidRPr="008C7EF6" w:rsidRDefault="0083278E" w:rsidP="0083278E">
      <w:pPr>
        <w:rPr>
          <w:b/>
          <w:smallCaps/>
          <w:color w:val="1F3864" w:themeColor="accent1" w:themeShade="80"/>
          <w:sz w:val="36"/>
          <w:szCs w:val="36"/>
          <w:lang w:eastAsia="es-ES"/>
        </w:rPr>
      </w:pPr>
      <w:r w:rsidRPr="008C7EF6">
        <w:rPr>
          <w:b/>
          <w:smallCaps/>
          <w:color w:val="1F3864" w:themeColor="accent1" w:themeShade="80"/>
          <w:sz w:val="36"/>
          <w:szCs w:val="36"/>
          <w:lang w:eastAsia="es-ES"/>
        </w:rPr>
        <w:t>Aprobación</w:t>
      </w:r>
    </w:p>
    <w:p w14:paraId="16A4F513" w14:textId="77777777" w:rsidR="0083278E" w:rsidRPr="001128FC" w:rsidRDefault="0083278E" w:rsidP="0083278E">
      <w:pPr>
        <w:autoSpaceDE w:val="0"/>
        <w:autoSpaceDN w:val="0"/>
        <w:adjustRightInd w:val="0"/>
        <w:rPr>
          <w:rFonts w:cs="Arial"/>
          <w:b/>
          <w:bCs/>
          <w:sz w:val="24"/>
          <w:lang w:eastAsia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77"/>
        <w:gridCol w:w="4260"/>
        <w:gridCol w:w="1559"/>
        <w:gridCol w:w="1984"/>
      </w:tblGrid>
      <w:tr w:rsidR="0083278E" w:rsidRPr="001128FC" w14:paraId="6216D392" w14:textId="77777777" w:rsidTr="00965521"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5" w:themeFillShade="80"/>
          </w:tcPr>
          <w:p w14:paraId="515AA8BA" w14:textId="77777777" w:rsidR="0083278E" w:rsidRPr="00965521" w:rsidRDefault="0083278E" w:rsidP="00051840">
            <w:pPr>
              <w:jc w:val="center"/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</w:pPr>
            <w:r w:rsidRPr="00965521"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  <w:t>Aprobado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5" w:themeFillShade="80"/>
          </w:tcPr>
          <w:p w14:paraId="1E07C4B5" w14:textId="77777777" w:rsidR="0083278E" w:rsidRPr="00965521" w:rsidRDefault="0083278E" w:rsidP="00051840">
            <w:pPr>
              <w:jc w:val="center"/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</w:pPr>
            <w:r w:rsidRPr="00965521"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  <w:t>Nombre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5" w:themeFillShade="80"/>
          </w:tcPr>
          <w:p w14:paraId="2B122521" w14:textId="77777777" w:rsidR="0083278E" w:rsidRPr="00965521" w:rsidRDefault="0083278E" w:rsidP="00051840">
            <w:pPr>
              <w:jc w:val="center"/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</w:pPr>
            <w:r w:rsidRPr="00965521"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  <w:t>Fecha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5" w:themeFillShade="80"/>
          </w:tcPr>
          <w:p w14:paraId="72272080" w14:textId="77777777" w:rsidR="0083278E" w:rsidRPr="00965521" w:rsidRDefault="0083278E" w:rsidP="00051840">
            <w:pPr>
              <w:jc w:val="center"/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</w:pPr>
            <w:r w:rsidRPr="00965521"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  <w:t>Firma</w:t>
            </w:r>
          </w:p>
        </w:tc>
      </w:tr>
      <w:tr w:rsidR="0083278E" w:rsidRPr="001128FC" w14:paraId="4A0EABC1" w14:textId="77777777"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F78A9" w14:textId="77777777" w:rsidR="0083278E" w:rsidRPr="003C3624" w:rsidRDefault="0083278E" w:rsidP="00051840">
            <w:pPr>
              <w:autoSpaceDE w:val="0"/>
              <w:autoSpaceDN w:val="0"/>
              <w:adjustRightInd w:val="0"/>
              <w:ind w:left="566"/>
              <w:rPr>
                <w:rFonts w:cs="Arial"/>
                <w:lang w:val="es-ES_tradnl" w:eastAsia="es-ES"/>
              </w:rPr>
            </w:pPr>
          </w:p>
          <w:p w14:paraId="6C849F18" w14:textId="77777777" w:rsidR="0083278E" w:rsidRPr="003C3624" w:rsidRDefault="0083278E" w:rsidP="00051840">
            <w:pPr>
              <w:autoSpaceDE w:val="0"/>
              <w:autoSpaceDN w:val="0"/>
              <w:adjustRightInd w:val="0"/>
              <w:ind w:left="566"/>
              <w:rPr>
                <w:rFonts w:cs="Arial"/>
                <w:lang w:val="es-ES_tradnl" w:eastAsia="es-ES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8424C" w14:textId="77777777" w:rsidR="0083278E" w:rsidRPr="003C3624" w:rsidRDefault="0083278E" w:rsidP="00051840">
            <w:pPr>
              <w:autoSpaceDE w:val="0"/>
              <w:autoSpaceDN w:val="0"/>
              <w:adjustRightInd w:val="0"/>
              <w:rPr>
                <w:rFonts w:cs="Arial"/>
                <w:lang w:val="es-AR" w:eastAsia="es-E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2AB6" w14:textId="77777777" w:rsidR="0083278E" w:rsidRPr="003C3624" w:rsidRDefault="0083278E" w:rsidP="00051840">
            <w:pPr>
              <w:autoSpaceDE w:val="0"/>
              <w:autoSpaceDN w:val="0"/>
              <w:adjustRightInd w:val="0"/>
              <w:spacing w:after="120"/>
              <w:rPr>
                <w:rFonts w:cs="Arial"/>
                <w:lang w:val="es-AR" w:eastAsia="es-E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75E70" w14:textId="77777777" w:rsidR="0083278E" w:rsidRPr="003C3624" w:rsidRDefault="0083278E" w:rsidP="00051840">
            <w:pPr>
              <w:autoSpaceDE w:val="0"/>
              <w:autoSpaceDN w:val="0"/>
              <w:adjustRightInd w:val="0"/>
              <w:spacing w:after="120"/>
              <w:rPr>
                <w:rFonts w:cs="Arial"/>
                <w:lang w:val="es-AR" w:eastAsia="es-ES"/>
              </w:rPr>
            </w:pPr>
          </w:p>
        </w:tc>
      </w:tr>
      <w:tr w:rsidR="0083278E" w:rsidRPr="001128FC" w14:paraId="0355C9A7" w14:textId="77777777"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FE661" w14:textId="77777777" w:rsidR="0083278E" w:rsidRPr="003C3624" w:rsidRDefault="0083278E" w:rsidP="00051840">
            <w:pPr>
              <w:autoSpaceDE w:val="0"/>
              <w:autoSpaceDN w:val="0"/>
              <w:adjustRightInd w:val="0"/>
              <w:ind w:left="566"/>
              <w:rPr>
                <w:rFonts w:cs="Arial"/>
                <w:lang w:val="es-ES_tradnl" w:eastAsia="es-ES"/>
              </w:rPr>
            </w:pPr>
          </w:p>
          <w:p w14:paraId="3B95DF52" w14:textId="77777777" w:rsidR="0083278E" w:rsidRPr="003C3624" w:rsidRDefault="0083278E" w:rsidP="00051840">
            <w:pPr>
              <w:autoSpaceDE w:val="0"/>
              <w:autoSpaceDN w:val="0"/>
              <w:adjustRightInd w:val="0"/>
              <w:ind w:left="566"/>
              <w:rPr>
                <w:rFonts w:cs="Arial"/>
                <w:lang w:val="es-ES_tradnl" w:eastAsia="es-ES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51C96" w14:textId="77777777" w:rsidR="0083278E" w:rsidRPr="003C3624" w:rsidRDefault="0083278E" w:rsidP="00051840">
            <w:pPr>
              <w:autoSpaceDE w:val="0"/>
              <w:autoSpaceDN w:val="0"/>
              <w:adjustRightInd w:val="0"/>
              <w:ind w:left="566"/>
              <w:rPr>
                <w:rFonts w:cs="Arial"/>
                <w:lang w:val="es-AR" w:eastAsia="es-E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6917D" w14:textId="77777777" w:rsidR="0083278E" w:rsidRPr="003C3624" w:rsidRDefault="0083278E" w:rsidP="00051840">
            <w:pPr>
              <w:autoSpaceDE w:val="0"/>
              <w:autoSpaceDN w:val="0"/>
              <w:adjustRightInd w:val="0"/>
              <w:spacing w:after="120"/>
              <w:rPr>
                <w:rFonts w:cs="Arial"/>
                <w:lang w:val="es-AR" w:eastAsia="es-E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850F0" w14:textId="77777777" w:rsidR="0083278E" w:rsidRPr="003C3624" w:rsidRDefault="0083278E" w:rsidP="00051840">
            <w:pPr>
              <w:autoSpaceDE w:val="0"/>
              <w:autoSpaceDN w:val="0"/>
              <w:adjustRightInd w:val="0"/>
              <w:spacing w:after="120"/>
              <w:rPr>
                <w:rFonts w:cs="Arial"/>
                <w:lang w:val="es-ES" w:eastAsia="es-ES"/>
              </w:rPr>
            </w:pPr>
          </w:p>
        </w:tc>
      </w:tr>
      <w:tr w:rsidR="0083278E" w:rsidRPr="001128FC" w14:paraId="416481BD" w14:textId="77777777"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5C391" w14:textId="77777777" w:rsidR="0083278E" w:rsidRPr="003C3624" w:rsidRDefault="0083278E" w:rsidP="00051840">
            <w:pPr>
              <w:autoSpaceDE w:val="0"/>
              <w:autoSpaceDN w:val="0"/>
              <w:adjustRightInd w:val="0"/>
              <w:ind w:left="566"/>
              <w:rPr>
                <w:rFonts w:cs="Arial"/>
                <w:lang w:val="es-ES_tradnl" w:eastAsia="es-ES"/>
              </w:rPr>
            </w:pPr>
          </w:p>
          <w:p w14:paraId="7CCC587B" w14:textId="77777777" w:rsidR="0083278E" w:rsidRPr="003C3624" w:rsidRDefault="0083278E" w:rsidP="00051840">
            <w:pPr>
              <w:autoSpaceDE w:val="0"/>
              <w:autoSpaceDN w:val="0"/>
              <w:adjustRightInd w:val="0"/>
              <w:ind w:left="566"/>
              <w:rPr>
                <w:rFonts w:cs="Arial"/>
                <w:lang w:val="es-ES_tradnl" w:eastAsia="es-ES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B5979" w14:textId="77777777" w:rsidR="0083278E" w:rsidRPr="003C3624" w:rsidRDefault="0083278E" w:rsidP="00051840">
            <w:pPr>
              <w:autoSpaceDE w:val="0"/>
              <w:autoSpaceDN w:val="0"/>
              <w:adjustRightInd w:val="0"/>
              <w:ind w:left="566"/>
              <w:rPr>
                <w:rFonts w:cs="Arial"/>
                <w:lang w:val="es-AR" w:eastAsia="es-E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45B4A" w14:textId="77777777" w:rsidR="0083278E" w:rsidRPr="003C3624" w:rsidRDefault="0083278E" w:rsidP="00051840">
            <w:pPr>
              <w:autoSpaceDE w:val="0"/>
              <w:autoSpaceDN w:val="0"/>
              <w:adjustRightInd w:val="0"/>
              <w:spacing w:after="120"/>
              <w:rPr>
                <w:rFonts w:cs="Arial"/>
                <w:lang w:val="es-AR" w:eastAsia="es-E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EE1AE" w14:textId="77777777" w:rsidR="0083278E" w:rsidRPr="003C3624" w:rsidRDefault="0083278E" w:rsidP="00051840">
            <w:pPr>
              <w:autoSpaceDE w:val="0"/>
              <w:autoSpaceDN w:val="0"/>
              <w:adjustRightInd w:val="0"/>
              <w:spacing w:after="120"/>
              <w:rPr>
                <w:rFonts w:cs="Arial"/>
                <w:lang w:val="es-AR" w:eastAsia="es-ES"/>
              </w:rPr>
            </w:pPr>
          </w:p>
        </w:tc>
      </w:tr>
      <w:tr w:rsidR="0083278E" w:rsidRPr="001128FC" w14:paraId="56D9A6B3" w14:textId="77777777"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20BF9" w14:textId="77777777" w:rsidR="0083278E" w:rsidRPr="003C3624" w:rsidRDefault="0083278E" w:rsidP="00051840">
            <w:pPr>
              <w:autoSpaceDE w:val="0"/>
              <w:autoSpaceDN w:val="0"/>
              <w:adjustRightInd w:val="0"/>
              <w:ind w:left="566"/>
              <w:rPr>
                <w:rFonts w:cs="Arial"/>
                <w:lang w:val="es-ES_tradnl" w:eastAsia="es-ES"/>
              </w:rPr>
            </w:pPr>
          </w:p>
          <w:p w14:paraId="602237E8" w14:textId="77777777" w:rsidR="0083278E" w:rsidRPr="003C3624" w:rsidRDefault="0083278E" w:rsidP="00051840">
            <w:pPr>
              <w:autoSpaceDE w:val="0"/>
              <w:autoSpaceDN w:val="0"/>
              <w:adjustRightInd w:val="0"/>
              <w:ind w:left="566"/>
              <w:rPr>
                <w:rFonts w:cs="Arial"/>
                <w:lang w:val="es-ES_tradnl" w:eastAsia="es-ES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7A111" w14:textId="77777777" w:rsidR="0083278E" w:rsidRPr="003C3624" w:rsidRDefault="0083278E" w:rsidP="00051840">
            <w:pPr>
              <w:autoSpaceDE w:val="0"/>
              <w:autoSpaceDN w:val="0"/>
              <w:adjustRightInd w:val="0"/>
              <w:ind w:left="566"/>
              <w:rPr>
                <w:rFonts w:cs="Arial"/>
                <w:lang w:val="es-AR" w:eastAsia="es-E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ABE39" w14:textId="77777777" w:rsidR="0083278E" w:rsidRPr="003C3624" w:rsidRDefault="0083278E" w:rsidP="00051840">
            <w:pPr>
              <w:autoSpaceDE w:val="0"/>
              <w:autoSpaceDN w:val="0"/>
              <w:adjustRightInd w:val="0"/>
              <w:spacing w:after="120"/>
              <w:rPr>
                <w:rFonts w:cs="Arial"/>
                <w:lang w:val="es-AR" w:eastAsia="es-E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081A1" w14:textId="77777777" w:rsidR="0083278E" w:rsidRPr="003C3624" w:rsidRDefault="0083278E" w:rsidP="00051840">
            <w:pPr>
              <w:autoSpaceDE w:val="0"/>
              <w:autoSpaceDN w:val="0"/>
              <w:adjustRightInd w:val="0"/>
              <w:spacing w:after="120"/>
              <w:rPr>
                <w:rFonts w:cs="Arial"/>
                <w:lang w:val="es-AR" w:eastAsia="es-ES"/>
              </w:rPr>
            </w:pPr>
          </w:p>
        </w:tc>
      </w:tr>
    </w:tbl>
    <w:p w14:paraId="76DCF71E" w14:textId="77777777" w:rsidR="0083278E" w:rsidRDefault="0083278E" w:rsidP="0083278E">
      <w:pPr>
        <w:rPr>
          <w:color w:val="0000FF"/>
          <w:lang w:eastAsia="es-ES"/>
        </w:rPr>
      </w:pPr>
    </w:p>
    <w:p w14:paraId="16012ECA" w14:textId="77777777" w:rsidR="00173835" w:rsidRDefault="00173835" w:rsidP="00173835">
      <w:pPr>
        <w:rPr>
          <w:color w:val="0000FF"/>
          <w:lang w:eastAsia="es-ES"/>
        </w:rPr>
      </w:pPr>
    </w:p>
    <w:p w14:paraId="466CBCA5" w14:textId="77777777" w:rsidR="00173835" w:rsidRDefault="00173835" w:rsidP="00173835">
      <w:pPr>
        <w:rPr>
          <w:color w:val="0000FF"/>
          <w:lang w:eastAsia="es-ES"/>
        </w:rPr>
      </w:pPr>
    </w:p>
    <w:p w14:paraId="548DE7CC" w14:textId="77777777" w:rsidR="00173835" w:rsidRPr="008C7EF6" w:rsidRDefault="00173835" w:rsidP="00173835">
      <w:pPr>
        <w:rPr>
          <w:b/>
          <w:smallCaps/>
          <w:color w:val="1F3864" w:themeColor="accent1" w:themeShade="80"/>
          <w:sz w:val="36"/>
          <w:szCs w:val="36"/>
          <w:lang w:eastAsia="es-ES"/>
        </w:rPr>
      </w:pPr>
      <w:r w:rsidRPr="008C7EF6">
        <w:rPr>
          <w:b/>
          <w:smallCaps/>
          <w:color w:val="1F3864" w:themeColor="accent1" w:themeShade="80"/>
          <w:sz w:val="36"/>
          <w:szCs w:val="36"/>
          <w:lang w:eastAsia="es-ES"/>
        </w:rPr>
        <w:t>Historia de Cambios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46"/>
        <w:gridCol w:w="3600"/>
        <w:gridCol w:w="2520"/>
      </w:tblGrid>
      <w:tr w:rsidR="00173835" w:rsidRPr="00C94517" w14:paraId="79BBD804" w14:textId="77777777" w:rsidTr="00965521">
        <w:tc>
          <w:tcPr>
            <w:tcW w:w="1242" w:type="dxa"/>
            <w:shd w:val="clear" w:color="auto" w:fill="1F4E79" w:themeFill="accent5" w:themeFillShade="80"/>
          </w:tcPr>
          <w:p w14:paraId="63025F7D" w14:textId="77777777" w:rsidR="00173835" w:rsidRPr="00965521" w:rsidRDefault="00173835" w:rsidP="008C06B8">
            <w:pPr>
              <w:jc w:val="center"/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</w:pPr>
            <w:r w:rsidRPr="00965521"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  <w:t>Versión</w:t>
            </w:r>
          </w:p>
        </w:tc>
        <w:tc>
          <w:tcPr>
            <w:tcW w:w="1746" w:type="dxa"/>
            <w:shd w:val="clear" w:color="auto" w:fill="1F4E79" w:themeFill="accent5" w:themeFillShade="80"/>
          </w:tcPr>
          <w:p w14:paraId="6D162B34" w14:textId="77777777" w:rsidR="00173835" w:rsidRPr="00965521" w:rsidRDefault="00173835" w:rsidP="008C06B8">
            <w:pPr>
              <w:jc w:val="center"/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</w:pPr>
            <w:r w:rsidRPr="00965521"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  <w:t>Fecha</w:t>
            </w:r>
          </w:p>
        </w:tc>
        <w:tc>
          <w:tcPr>
            <w:tcW w:w="3600" w:type="dxa"/>
            <w:shd w:val="clear" w:color="auto" w:fill="1F4E79" w:themeFill="accent5" w:themeFillShade="80"/>
          </w:tcPr>
          <w:p w14:paraId="06846035" w14:textId="77777777" w:rsidR="00173835" w:rsidRPr="00965521" w:rsidRDefault="00173835" w:rsidP="008C06B8">
            <w:pPr>
              <w:jc w:val="center"/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</w:pPr>
            <w:r w:rsidRPr="00965521"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  <w:t xml:space="preserve">Descripción </w:t>
            </w:r>
          </w:p>
        </w:tc>
        <w:tc>
          <w:tcPr>
            <w:tcW w:w="2520" w:type="dxa"/>
            <w:shd w:val="clear" w:color="auto" w:fill="1F4E79" w:themeFill="accent5" w:themeFillShade="80"/>
          </w:tcPr>
          <w:p w14:paraId="1F6B7D8A" w14:textId="77777777" w:rsidR="00173835" w:rsidRPr="00965521" w:rsidRDefault="00173835" w:rsidP="008C06B8">
            <w:pPr>
              <w:jc w:val="center"/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</w:pPr>
            <w:r w:rsidRPr="00965521">
              <w:rPr>
                <w:rFonts w:cs="Arial"/>
                <w:b/>
                <w:color w:val="FFFFFF" w:themeColor="background1"/>
                <w:szCs w:val="20"/>
                <w:lang w:val="es-ES" w:eastAsia="es-ES"/>
              </w:rPr>
              <w:t>Autor</w:t>
            </w:r>
          </w:p>
        </w:tc>
      </w:tr>
      <w:tr w:rsidR="00D92488" w:rsidRPr="00475AF4" w14:paraId="6DD62FE1" w14:textId="77777777">
        <w:tc>
          <w:tcPr>
            <w:tcW w:w="1242" w:type="dxa"/>
            <w:vAlign w:val="center"/>
          </w:tcPr>
          <w:p w14:paraId="365B1D32" w14:textId="77777777" w:rsidR="00D92488" w:rsidRPr="00475AF4" w:rsidRDefault="00025A32" w:rsidP="00CB3DAA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2"/>
              <w:jc w:val="center"/>
              <w:rPr>
                <w:rFonts w:cs="Arial"/>
                <w:szCs w:val="20"/>
                <w:lang w:eastAsia="es-ES_tradnl"/>
              </w:rPr>
            </w:pPr>
            <w:r>
              <w:rPr>
                <w:rFonts w:cs="Arial"/>
                <w:szCs w:val="20"/>
                <w:lang w:eastAsia="es-ES_tradnl"/>
              </w:rPr>
              <w:t>1.</w:t>
            </w:r>
            <w:r w:rsidR="00CB3DAA">
              <w:rPr>
                <w:rFonts w:cs="Arial"/>
                <w:szCs w:val="20"/>
                <w:lang w:eastAsia="es-ES_tradnl"/>
              </w:rPr>
              <w:t>0</w:t>
            </w:r>
          </w:p>
        </w:tc>
        <w:tc>
          <w:tcPr>
            <w:tcW w:w="1746" w:type="dxa"/>
            <w:vAlign w:val="center"/>
          </w:tcPr>
          <w:p w14:paraId="607BD7DC" w14:textId="39CE0E65" w:rsidR="00D92488" w:rsidRPr="00475AF4" w:rsidRDefault="00C81EFA" w:rsidP="00FB5F3B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2"/>
              <w:jc w:val="left"/>
              <w:rPr>
                <w:rFonts w:cs="Arial"/>
                <w:szCs w:val="20"/>
                <w:lang w:eastAsia="es-ES_tradnl"/>
              </w:rPr>
            </w:pPr>
            <w:r>
              <w:rPr>
                <w:rFonts w:cs="Arial"/>
                <w:szCs w:val="20"/>
                <w:lang w:eastAsia="es-ES_tradnl"/>
              </w:rPr>
              <w:t>0</w:t>
            </w:r>
            <w:r w:rsidR="00FA0496">
              <w:rPr>
                <w:rFonts w:cs="Arial"/>
                <w:szCs w:val="20"/>
                <w:lang w:eastAsia="es-ES_tradnl"/>
              </w:rPr>
              <w:t>7</w:t>
            </w:r>
            <w:r w:rsidR="00965521">
              <w:rPr>
                <w:rFonts w:cs="Arial"/>
                <w:szCs w:val="20"/>
                <w:lang w:eastAsia="es-ES_tradnl"/>
              </w:rPr>
              <w:t>-0</w:t>
            </w:r>
            <w:r>
              <w:rPr>
                <w:rFonts w:cs="Arial"/>
                <w:szCs w:val="20"/>
                <w:lang w:eastAsia="es-ES_tradnl"/>
              </w:rPr>
              <w:t>7</w:t>
            </w:r>
            <w:r w:rsidR="00965521">
              <w:rPr>
                <w:rFonts w:cs="Arial"/>
                <w:szCs w:val="20"/>
                <w:lang w:eastAsia="es-ES_tradnl"/>
              </w:rPr>
              <w:t>-20</w:t>
            </w:r>
            <w:r>
              <w:rPr>
                <w:rFonts w:cs="Arial"/>
                <w:szCs w:val="20"/>
                <w:lang w:eastAsia="es-ES_tradnl"/>
              </w:rPr>
              <w:t>24</w:t>
            </w:r>
          </w:p>
        </w:tc>
        <w:tc>
          <w:tcPr>
            <w:tcW w:w="3600" w:type="dxa"/>
            <w:vAlign w:val="center"/>
          </w:tcPr>
          <w:p w14:paraId="0A1504D1" w14:textId="77777777" w:rsidR="00D92488" w:rsidRPr="00475AF4" w:rsidRDefault="00CB3DAA" w:rsidP="00F5236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2"/>
              <w:jc w:val="left"/>
              <w:rPr>
                <w:rFonts w:cs="Arial"/>
                <w:szCs w:val="20"/>
                <w:lang w:eastAsia="es-ES_tradnl"/>
              </w:rPr>
            </w:pPr>
            <w:r>
              <w:rPr>
                <w:rFonts w:cs="Arial"/>
                <w:szCs w:val="20"/>
                <w:lang w:eastAsia="es-ES_tradnl"/>
              </w:rPr>
              <w:t>Creación</w:t>
            </w:r>
          </w:p>
        </w:tc>
        <w:tc>
          <w:tcPr>
            <w:tcW w:w="2520" w:type="dxa"/>
            <w:vAlign w:val="center"/>
          </w:tcPr>
          <w:p w14:paraId="63667CFF" w14:textId="77777777" w:rsidR="00D92488" w:rsidRPr="00475AF4" w:rsidRDefault="00965521" w:rsidP="00F5236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2"/>
              <w:jc w:val="left"/>
              <w:rPr>
                <w:rFonts w:cs="Arial"/>
                <w:szCs w:val="20"/>
                <w:lang w:eastAsia="es-ES_tradnl"/>
              </w:rPr>
            </w:pPr>
            <w:r>
              <w:rPr>
                <w:rFonts w:cs="Arial"/>
                <w:szCs w:val="20"/>
                <w:lang w:eastAsia="es-ES_tradnl"/>
              </w:rPr>
              <w:t>UST-Global</w:t>
            </w:r>
          </w:p>
        </w:tc>
      </w:tr>
      <w:tr w:rsidR="00CB3DAA" w:rsidRPr="001C60B5" w14:paraId="612BEAEB" w14:textId="77777777">
        <w:tc>
          <w:tcPr>
            <w:tcW w:w="1242" w:type="dxa"/>
            <w:vAlign w:val="center"/>
          </w:tcPr>
          <w:p w14:paraId="4CF7C47F" w14:textId="4A9DCA51" w:rsidR="00CB3DAA" w:rsidRPr="006E67D2" w:rsidRDefault="006E67D2" w:rsidP="008C06B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2"/>
              <w:jc w:val="center"/>
              <w:rPr>
                <w:rFonts w:cs="Arial"/>
                <w:szCs w:val="20"/>
                <w:lang w:eastAsia="es-ES_tradnl"/>
              </w:rPr>
            </w:pPr>
            <w:r w:rsidRPr="006E67D2">
              <w:rPr>
                <w:rFonts w:cs="Arial"/>
                <w:szCs w:val="20"/>
                <w:lang w:eastAsia="es-ES_tradnl"/>
              </w:rPr>
              <w:t>1.1</w:t>
            </w:r>
          </w:p>
        </w:tc>
        <w:tc>
          <w:tcPr>
            <w:tcW w:w="1746" w:type="dxa"/>
            <w:vAlign w:val="center"/>
          </w:tcPr>
          <w:p w14:paraId="583A1C6B" w14:textId="12DB8976" w:rsidR="00CB3DAA" w:rsidRPr="006E67D2" w:rsidRDefault="006E67D2" w:rsidP="008C06B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2"/>
              <w:jc w:val="left"/>
              <w:rPr>
                <w:rFonts w:cs="Arial"/>
                <w:szCs w:val="20"/>
                <w:lang w:eastAsia="es-ES_tradnl"/>
              </w:rPr>
            </w:pPr>
            <w:r w:rsidRPr="006E67D2">
              <w:rPr>
                <w:rFonts w:cs="Arial"/>
                <w:szCs w:val="20"/>
                <w:lang w:eastAsia="es-ES_tradnl"/>
              </w:rPr>
              <w:t>31-07-2024</w:t>
            </w:r>
          </w:p>
        </w:tc>
        <w:tc>
          <w:tcPr>
            <w:tcW w:w="3600" w:type="dxa"/>
            <w:vAlign w:val="center"/>
          </w:tcPr>
          <w:p w14:paraId="48611E5F" w14:textId="2039A701" w:rsidR="00CB3DAA" w:rsidRPr="006E67D2" w:rsidRDefault="006E67D2" w:rsidP="008C06B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2"/>
              <w:jc w:val="left"/>
              <w:rPr>
                <w:rFonts w:cs="Arial"/>
                <w:szCs w:val="20"/>
                <w:lang w:eastAsia="es-ES_tradnl"/>
              </w:rPr>
            </w:pPr>
            <w:r w:rsidRPr="006E67D2">
              <w:rPr>
                <w:rFonts w:cs="Arial"/>
                <w:szCs w:val="20"/>
                <w:lang w:eastAsia="es-ES_tradnl"/>
              </w:rPr>
              <w:t>Actualización</w:t>
            </w:r>
          </w:p>
        </w:tc>
        <w:tc>
          <w:tcPr>
            <w:tcW w:w="2520" w:type="dxa"/>
            <w:vAlign w:val="center"/>
          </w:tcPr>
          <w:p w14:paraId="50D6F2C2" w14:textId="597FAF45" w:rsidR="00CB3DAA" w:rsidRPr="006E67D2" w:rsidRDefault="006E67D2" w:rsidP="008C06B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2"/>
              <w:jc w:val="left"/>
              <w:rPr>
                <w:rFonts w:cs="Arial"/>
                <w:szCs w:val="20"/>
                <w:lang w:eastAsia="es-ES_tradnl"/>
              </w:rPr>
            </w:pPr>
            <w:r w:rsidRPr="006E67D2">
              <w:rPr>
                <w:rFonts w:cs="Arial"/>
                <w:szCs w:val="20"/>
                <w:lang w:eastAsia="es-ES_tradnl"/>
              </w:rPr>
              <w:t>UST-Global</w:t>
            </w:r>
          </w:p>
        </w:tc>
      </w:tr>
      <w:bookmarkEnd w:id="0"/>
    </w:tbl>
    <w:p w14:paraId="6CE02F88" w14:textId="77777777" w:rsidR="00DE26E4" w:rsidRDefault="00DE26E4" w:rsidP="00DE26E4">
      <w:pPr>
        <w:jc w:val="left"/>
        <w:rPr>
          <w:noProof/>
          <w:lang w:val="es-AR"/>
        </w:rPr>
      </w:pPr>
    </w:p>
    <w:p w14:paraId="6F8C5F67" w14:textId="77777777" w:rsidR="00D81FC1" w:rsidRPr="008C7EF6" w:rsidRDefault="00D81FC1" w:rsidP="00A46B90">
      <w:pPr>
        <w:pStyle w:val="Ttulo1"/>
        <w:numPr>
          <w:ilvl w:val="0"/>
          <w:numId w:val="7"/>
        </w:numPr>
        <w:spacing w:before="60" w:after="0"/>
        <w:jc w:val="both"/>
        <w:rPr>
          <w:i/>
          <w:color w:val="1F3864" w:themeColor="accent1" w:themeShade="80"/>
          <w:spacing w:val="-5"/>
          <w:kern w:val="0"/>
          <w:sz w:val="28"/>
          <w:szCs w:val="28"/>
          <w:lang w:val="es-ES_tradnl" w:eastAsia="es-ES"/>
        </w:rPr>
      </w:pPr>
      <w:bookmarkStart w:id="1" w:name="_Toc460344652"/>
      <w:bookmarkStart w:id="2" w:name="_Toc215550283"/>
      <w:bookmarkStart w:id="3" w:name="_Toc173276695"/>
      <w:r w:rsidRPr="008C7EF6">
        <w:rPr>
          <w:i/>
          <w:color w:val="1F3864" w:themeColor="accent1" w:themeShade="80"/>
          <w:spacing w:val="-5"/>
          <w:kern w:val="0"/>
          <w:sz w:val="28"/>
          <w:szCs w:val="28"/>
          <w:lang w:val="es-ES_tradnl" w:eastAsia="es-ES"/>
        </w:rPr>
        <w:lastRenderedPageBreak/>
        <w:t>Objetivo</w:t>
      </w:r>
      <w:bookmarkEnd w:id="1"/>
      <w:bookmarkEnd w:id="3"/>
    </w:p>
    <w:p w14:paraId="7734DAF1" w14:textId="77777777" w:rsidR="000E376C" w:rsidRDefault="000E376C" w:rsidP="00A46B90">
      <w:pPr>
        <w:jc w:val="left"/>
        <w:rPr>
          <w:rFonts w:cs="Arial"/>
          <w:b/>
          <w:bCs/>
          <w:color w:val="0000FF"/>
          <w:kern w:val="28"/>
        </w:rPr>
      </w:pPr>
    </w:p>
    <w:p w14:paraId="41C03860" w14:textId="2CF651B3" w:rsidR="00943BEB" w:rsidRDefault="00C81EFA" w:rsidP="00943BEB">
      <w:pPr>
        <w:rPr>
          <w:lang w:val="es-ES_tradnl" w:eastAsia="es-ES"/>
        </w:rPr>
      </w:pPr>
      <w:r>
        <w:rPr>
          <w:lang w:val="es-ES_tradnl" w:eastAsia="es-ES"/>
        </w:rPr>
        <w:t xml:space="preserve">El Objetivo de este documento es lograr cumplir con las especificaciones de desarrollo en java  </w:t>
      </w:r>
    </w:p>
    <w:p w14:paraId="063F9937" w14:textId="77777777" w:rsidR="00943BEB" w:rsidRDefault="00943BEB" w:rsidP="00E86F49">
      <w:pPr>
        <w:pStyle w:val="tt2"/>
        <w:rPr>
          <w:lang w:val="es-ES_tradnl"/>
        </w:rPr>
      </w:pPr>
    </w:p>
    <w:p w14:paraId="50E57A64" w14:textId="77777777" w:rsidR="00670623" w:rsidRDefault="00670623" w:rsidP="00E86F49">
      <w:pPr>
        <w:pStyle w:val="tt2"/>
        <w:rPr>
          <w:lang w:val="es-ES_tradnl"/>
        </w:rPr>
      </w:pPr>
    </w:p>
    <w:p w14:paraId="0E953D00" w14:textId="77777777" w:rsidR="00670623" w:rsidRDefault="00670623" w:rsidP="00670623">
      <w:pPr>
        <w:pStyle w:val="Ttulo3"/>
        <w:numPr>
          <w:ilvl w:val="1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4" w:name="_Toc173276696"/>
      <w:r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Descripción del Hito de Liberación</w:t>
      </w:r>
      <w:bookmarkEnd w:id="4"/>
    </w:p>
    <w:p w14:paraId="0E51E758" w14:textId="77777777" w:rsidR="00670623" w:rsidRDefault="00670623" w:rsidP="00670623">
      <w:pPr>
        <w:rPr>
          <w:lang w:val="es-ES_tradnl" w:eastAsia="es-ES"/>
        </w:rPr>
      </w:pPr>
    </w:p>
    <w:p w14:paraId="7724D33D" w14:textId="402E9AC6" w:rsidR="00670623" w:rsidRDefault="00670623" w:rsidP="00670623">
      <w:pPr>
        <w:rPr>
          <w:lang w:val="es-ES_tradnl" w:eastAsia="es-ES"/>
        </w:rPr>
      </w:pPr>
      <w:r>
        <w:rPr>
          <w:lang w:val="es-ES_tradnl" w:eastAsia="es-ES"/>
        </w:rPr>
        <w:t>El presente documento</w:t>
      </w:r>
      <w:r w:rsidR="00C81EFA">
        <w:rPr>
          <w:lang w:val="es-ES_tradnl" w:eastAsia="es-ES"/>
        </w:rPr>
        <w:t xml:space="preserve"> busca informar al equipo los nuevos estándares de desarrollo reportados por el cliente y mejoras de desarrollo impulsados por UST  </w:t>
      </w:r>
    </w:p>
    <w:p w14:paraId="5AC8B4CF" w14:textId="77777777" w:rsidR="00670623" w:rsidRPr="00670623" w:rsidRDefault="00670623" w:rsidP="00670623">
      <w:pPr>
        <w:rPr>
          <w:lang w:val="es-ES_tradnl" w:eastAsia="es-ES"/>
        </w:rPr>
      </w:pPr>
    </w:p>
    <w:p w14:paraId="60CD4788" w14:textId="77777777" w:rsidR="00670623" w:rsidRPr="00627FF6" w:rsidRDefault="00670623" w:rsidP="00670623">
      <w:pPr>
        <w:pStyle w:val="Ttulo3"/>
        <w:numPr>
          <w:ilvl w:val="1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5" w:name="_Toc173276697"/>
      <w:r w:rsidRPr="00627FF6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 xml:space="preserve">Funcionalidades </w:t>
      </w:r>
      <w:r w:rsidR="0004703B" w:rsidRPr="00627FF6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Contenidas en la Liberación</w:t>
      </w:r>
      <w:bookmarkEnd w:id="5"/>
    </w:p>
    <w:p w14:paraId="3E3E208C" w14:textId="77777777" w:rsidR="00670623" w:rsidRDefault="00670623" w:rsidP="00E86F49">
      <w:pPr>
        <w:pStyle w:val="tt2"/>
        <w:rPr>
          <w:lang w:val="es-ES_tradnl"/>
        </w:rPr>
      </w:pPr>
    </w:p>
    <w:p w14:paraId="7073632A" w14:textId="77777777" w:rsidR="0004703B" w:rsidRDefault="0004703B" w:rsidP="000470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4"/>
        <w:gridCol w:w="446"/>
        <w:gridCol w:w="2121"/>
        <w:gridCol w:w="2706"/>
        <w:gridCol w:w="2308"/>
      </w:tblGrid>
      <w:tr w:rsidR="00627FF6" w:rsidRPr="00627FF6" w14:paraId="39F23995" w14:textId="77777777" w:rsidTr="00A541FC">
        <w:trPr>
          <w:trHeight w:val="255"/>
        </w:trPr>
        <w:tc>
          <w:tcPr>
            <w:tcW w:w="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15B026F7" w14:textId="77777777" w:rsidR="00627FF6" w:rsidRPr="00627FF6" w:rsidRDefault="00627FF6" w:rsidP="00627FF6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627FF6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Tipo</w:t>
            </w: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21D38A01" w14:textId="77777777" w:rsidR="00627FF6" w:rsidRPr="00627FF6" w:rsidRDefault="00627FF6" w:rsidP="00627FF6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627FF6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ID</w:t>
            </w:r>
          </w:p>
        </w:tc>
        <w:tc>
          <w:tcPr>
            <w:tcW w:w="11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4B620BA6" w14:textId="4587AE4B" w:rsidR="00627FF6" w:rsidRPr="00627FF6" w:rsidRDefault="00CF4063" w:rsidP="00627FF6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627FF6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Área</w:t>
            </w:r>
          </w:p>
        </w:tc>
        <w:tc>
          <w:tcPr>
            <w:tcW w:w="1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0B65BD7E" w14:textId="77777777" w:rsidR="00627FF6" w:rsidRPr="00627FF6" w:rsidRDefault="00627FF6" w:rsidP="00627FF6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627FF6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Funcionalidad</w:t>
            </w:r>
          </w:p>
        </w:tc>
        <w:tc>
          <w:tcPr>
            <w:tcW w:w="12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59234A9C" w14:textId="77777777" w:rsidR="00627FF6" w:rsidRPr="00627FF6" w:rsidRDefault="00627FF6" w:rsidP="00627FF6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627FF6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Descripción</w:t>
            </w:r>
          </w:p>
        </w:tc>
      </w:tr>
      <w:tr w:rsidR="00627FF6" w:rsidRPr="00627FF6" w14:paraId="4B247D1E" w14:textId="77777777" w:rsidTr="002A4EC3">
        <w:trPr>
          <w:trHeight w:val="558"/>
        </w:trPr>
        <w:tc>
          <w:tcPr>
            <w:tcW w:w="9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7ED16" w14:textId="77777777" w:rsidR="00627FF6" w:rsidRPr="00627FF6" w:rsidRDefault="00627FF6" w:rsidP="00627FF6">
            <w:pPr>
              <w:jc w:val="left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 w:rsidRPr="00627FF6">
              <w:rPr>
                <w:rFonts w:ascii="Calibri" w:hAnsi="Calibri" w:cs="Calibri"/>
                <w:color w:val="000000"/>
                <w:szCs w:val="20"/>
                <w:lang w:eastAsia="es-CL"/>
              </w:rPr>
              <w:t>Brecha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F244F" w14:textId="36C9024C" w:rsidR="00627FF6" w:rsidRPr="00627FF6" w:rsidRDefault="00A541FC" w:rsidP="00627FF6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1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0B0D5" w14:textId="62B2A452" w:rsidR="00627FF6" w:rsidRPr="00627FF6" w:rsidRDefault="00A541FC" w:rsidP="00627FF6">
            <w:pPr>
              <w:jc w:val="left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 xml:space="preserve">Desarrollo 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CB5D0" w14:textId="388504C4" w:rsidR="00627FF6" w:rsidRPr="00627FF6" w:rsidRDefault="008F53AA" w:rsidP="00627FF6">
            <w:pPr>
              <w:jc w:val="left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Técnica</w:t>
            </w:r>
          </w:p>
        </w:tc>
        <w:tc>
          <w:tcPr>
            <w:tcW w:w="1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77F5FB" w14:textId="0467A22D" w:rsidR="00627FF6" w:rsidRPr="00627FF6" w:rsidRDefault="002A4EC3" w:rsidP="00627FF6">
            <w:pPr>
              <w:jc w:val="left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Revisión de estándares de desarrollo</w:t>
            </w:r>
          </w:p>
        </w:tc>
      </w:tr>
    </w:tbl>
    <w:p w14:paraId="3BC8A19E" w14:textId="77777777" w:rsidR="00DE5F03" w:rsidRDefault="00DE5F03" w:rsidP="0004703B"/>
    <w:p w14:paraId="1AED0D28" w14:textId="77777777" w:rsidR="00DE5F03" w:rsidRDefault="00DE5F03" w:rsidP="0004703B"/>
    <w:p w14:paraId="786FAFF5" w14:textId="6546069B" w:rsidR="00A541FC" w:rsidRPr="00A541FC" w:rsidRDefault="00A541FC" w:rsidP="00A541FC">
      <w:pPr>
        <w:jc w:val="left"/>
        <w:rPr>
          <w:bCs/>
          <w:noProof/>
          <w:szCs w:val="21"/>
          <w:shd w:val="clear" w:color="auto" w:fill="FFFFFF"/>
          <w:lang w:val="es-ES_tradnl" w:eastAsia="x-none"/>
        </w:rPr>
      </w:pPr>
      <w:r>
        <w:rPr>
          <w:lang w:val="es-ES_tradnl"/>
        </w:rPr>
        <w:br w:type="page"/>
      </w:r>
      <w:bookmarkStart w:id="6" w:name="_Toc154074506"/>
      <w:bookmarkEnd w:id="2"/>
    </w:p>
    <w:p w14:paraId="082BBCD1" w14:textId="2C515793" w:rsidR="00A541FC" w:rsidRPr="00A541FC" w:rsidRDefault="00260A99" w:rsidP="00A541FC">
      <w:pPr>
        <w:pStyle w:val="Ttulo1"/>
        <w:numPr>
          <w:ilvl w:val="0"/>
          <w:numId w:val="7"/>
        </w:numPr>
        <w:spacing w:before="60" w:after="0"/>
        <w:jc w:val="both"/>
        <w:rPr>
          <w:i/>
          <w:color w:val="1F3864" w:themeColor="accent1" w:themeShade="80"/>
          <w:spacing w:val="-5"/>
          <w:kern w:val="0"/>
          <w:sz w:val="28"/>
          <w:szCs w:val="28"/>
          <w:lang w:val="es-ES_tradnl" w:eastAsia="es-ES"/>
        </w:rPr>
      </w:pPr>
      <w:bookmarkStart w:id="7" w:name="_Toc173276698"/>
      <w:r>
        <w:rPr>
          <w:i/>
          <w:color w:val="1F3864" w:themeColor="accent1" w:themeShade="80"/>
          <w:spacing w:val="-5"/>
          <w:kern w:val="0"/>
          <w:sz w:val="28"/>
          <w:szCs w:val="28"/>
          <w:lang w:val="es-ES_tradnl" w:eastAsia="es-ES"/>
        </w:rPr>
        <w:lastRenderedPageBreak/>
        <w:t>Herramientas</w:t>
      </w:r>
      <w:r w:rsidR="00C81EFA">
        <w:rPr>
          <w:i/>
          <w:color w:val="1F3864" w:themeColor="accent1" w:themeShade="80"/>
          <w:spacing w:val="-5"/>
          <w:kern w:val="0"/>
          <w:sz w:val="28"/>
          <w:szCs w:val="28"/>
          <w:lang w:val="es-ES_tradnl" w:eastAsia="es-ES"/>
        </w:rPr>
        <w:t xml:space="preserve"> de desarrollo</w:t>
      </w:r>
      <w:bookmarkEnd w:id="7"/>
    </w:p>
    <w:p w14:paraId="239F54BB" w14:textId="234A7184" w:rsidR="00A541FC" w:rsidRDefault="00C81EFA" w:rsidP="00A541FC">
      <w:pPr>
        <w:pStyle w:val="Ttulo3"/>
        <w:numPr>
          <w:ilvl w:val="1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8" w:name="_Toc173276699"/>
      <w:bookmarkEnd w:id="6"/>
      <w:r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IDE Recomendado E</w:t>
      </w:r>
      <w:r w:rsidR="005C58A9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c</w:t>
      </w:r>
      <w:r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lipse</w:t>
      </w:r>
      <w:bookmarkEnd w:id="8"/>
      <w:r w:rsidR="00A541FC" w:rsidRPr="00A541FC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 xml:space="preserve"> </w:t>
      </w:r>
    </w:p>
    <w:p w14:paraId="52999AE2" w14:textId="77777777" w:rsidR="00C81EFA" w:rsidRDefault="00C81EFA" w:rsidP="00C81EFA">
      <w:pPr>
        <w:rPr>
          <w:lang w:val="es-ES_tradnl" w:eastAsia="es-ES"/>
        </w:rPr>
      </w:pPr>
    </w:p>
    <w:p w14:paraId="126E4AEA" w14:textId="4E872D6F" w:rsidR="00C81EFA" w:rsidRDefault="00C81EFA" w:rsidP="00C81EFA">
      <w:pPr>
        <w:rPr>
          <w:lang w:val="es-ES_tradnl" w:eastAsia="es-ES"/>
        </w:rPr>
      </w:pPr>
      <w:r>
        <w:rPr>
          <w:lang w:val="es-ES_tradnl" w:eastAsia="es-ES"/>
        </w:rPr>
        <w:t xml:space="preserve">La recomendación inicial del documento esta enforcada en el IDE a utilizar, en este caso la alternativa </w:t>
      </w:r>
      <w:r w:rsidR="008F53AA">
        <w:rPr>
          <w:lang w:val="es-ES_tradnl" w:eastAsia="es-ES"/>
        </w:rPr>
        <w:t>más</w:t>
      </w:r>
      <w:r>
        <w:rPr>
          <w:lang w:val="es-ES_tradnl" w:eastAsia="es-ES"/>
        </w:rPr>
        <w:t xml:space="preserve"> utilizada por desarrolladores UST es ECLIPSE</w:t>
      </w:r>
    </w:p>
    <w:p w14:paraId="02ACAA19" w14:textId="77777777" w:rsidR="00C81EFA" w:rsidRDefault="00C81EFA" w:rsidP="00C81EFA">
      <w:pPr>
        <w:rPr>
          <w:lang w:val="es-ES_tradnl" w:eastAsia="es-ES"/>
        </w:rPr>
      </w:pPr>
    </w:p>
    <w:p w14:paraId="49A548ED" w14:textId="2EE979A0" w:rsidR="00C81EFA" w:rsidRDefault="00C81EFA" w:rsidP="00C81EFA">
      <w:pPr>
        <w:rPr>
          <w:lang w:val="es-ES_tradnl" w:eastAsia="es-ES"/>
        </w:rPr>
      </w:pPr>
      <w:r>
        <w:rPr>
          <w:lang w:val="es-ES_tradnl" w:eastAsia="es-ES"/>
        </w:rPr>
        <w:t>Luego de las mejoras solicitadas por el cliente se pide que cada desarrollador cuente con la siguiente versión de IDE</w:t>
      </w:r>
    </w:p>
    <w:p w14:paraId="68D185AD" w14:textId="77777777" w:rsidR="00C81EFA" w:rsidRDefault="00C81EFA" w:rsidP="00C81EFA">
      <w:pPr>
        <w:rPr>
          <w:lang w:val="es-ES_tradnl" w:eastAsia="es-ES"/>
        </w:rPr>
      </w:pPr>
    </w:p>
    <w:p w14:paraId="4BE4BB03" w14:textId="735A5FF2" w:rsidR="00A541FC" w:rsidRDefault="00437EF3" w:rsidP="00A541FC">
      <w:pPr>
        <w:jc w:val="center"/>
      </w:pPr>
      <w:r>
        <w:rPr>
          <w:noProof/>
        </w:rPr>
        <w:drawing>
          <wp:inline distT="0" distB="0" distL="0" distR="0" wp14:anchorId="6D1FCB03" wp14:editId="04F724D3">
            <wp:extent cx="4962720" cy="2700000"/>
            <wp:effectExtent l="0" t="0" r="0" b="5715"/>
            <wp:docPr id="236723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23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272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17EC" w14:textId="77777777" w:rsidR="00FE6A17" w:rsidRDefault="00FE6A17" w:rsidP="00FE6A17"/>
    <w:p w14:paraId="20D6911E" w14:textId="0744BBB0" w:rsidR="00FE6A17" w:rsidRDefault="00FE6A17" w:rsidP="00FE6A17">
      <w:r>
        <w:t xml:space="preserve">En caso de AXISPRE se debe configurar </w:t>
      </w:r>
      <w:proofErr w:type="spellStart"/>
      <w:r w:rsidRPr="00FE6A17">
        <w:rPr>
          <w:b/>
          <w:bCs/>
        </w:rPr>
        <w:t>Deployment</w:t>
      </w:r>
      <w:proofErr w:type="spellEnd"/>
      <w:r w:rsidRPr="00FE6A17">
        <w:rPr>
          <w:b/>
          <w:bCs/>
        </w:rPr>
        <w:t xml:space="preserve"> </w:t>
      </w:r>
      <w:proofErr w:type="spellStart"/>
      <w:r w:rsidRPr="00FE6A17">
        <w:rPr>
          <w:b/>
          <w:bCs/>
        </w:rPr>
        <w:t>Assembly</w:t>
      </w:r>
      <w:proofErr w:type="spellEnd"/>
      <w:r>
        <w:t xml:space="preserve"> para que reconozca el sistema de archivos y librerías del proyecto.</w:t>
      </w:r>
    </w:p>
    <w:p w14:paraId="520AE6CA" w14:textId="77777777" w:rsidR="00FE6A17" w:rsidRDefault="00FE6A17" w:rsidP="00FE6A17"/>
    <w:p w14:paraId="6E2EB287" w14:textId="5AF94BD2" w:rsidR="00FE6A17" w:rsidRDefault="00FE6A17" w:rsidP="00FE6A17">
      <w:pPr>
        <w:jc w:val="center"/>
      </w:pPr>
      <w:r>
        <w:rPr>
          <w:noProof/>
        </w:rPr>
        <w:drawing>
          <wp:inline distT="0" distB="0" distL="0" distR="0" wp14:anchorId="28DE8CA2" wp14:editId="06E239ED">
            <wp:extent cx="4721819" cy="3240000"/>
            <wp:effectExtent l="19050" t="19050" r="22225" b="17780"/>
            <wp:docPr id="196433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3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1819" cy="32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B5EAF0" w14:textId="77777777" w:rsidR="00437EF3" w:rsidRDefault="00437EF3" w:rsidP="00A541FC">
      <w:pPr>
        <w:jc w:val="center"/>
      </w:pPr>
    </w:p>
    <w:p w14:paraId="7CB0F58A" w14:textId="56856C0C" w:rsidR="00437EF3" w:rsidRDefault="00437EF3" w:rsidP="00437EF3">
      <w:pPr>
        <w:jc w:val="left"/>
      </w:pPr>
      <w:r>
        <w:lastRenderedPageBreak/>
        <w:t xml:space="preserve">Esta versión de eclipse es </w:t>
      </w:r>
      <w:r w:rsidR="00FA0496">
        <w:t>apta</w:t>
      </w:r>
      <w:r>
        <w:t xml:space="preserve"> para nuevas versionas de Java</w:t>
      </w:r>
      <w:r w:rsidR="00FA0496">
        <w:t xml:space="preserve"> y para configurar SonarLint</w:t>
      </w:r>
    </w:p>
    <w:p w14:paraId="30552F96" w14:textId="77777777" w:rsidR="00A541FC" w:rsidRDefault="00A541FC" w:rsidP="00A541FC"/>
    <w:p w14:paraId="20E737CF" w14:textId="77777777" w:rsidR="00A541FC" w:rsidRDefault="00A541FC" w:rsidP="00A541FC"/>
    <w:p w14:paraId="6154D23E" w14:textId="65EDE7C4" w:rsidR="00A541FC" w:rsidRDefault="00A541FC" w:rsidP="00A541FC">
      <w:pPr>
        <w:pStyle w:val="Ttulo3"/>
        <w:numPr>
          <w:ilvl w:val="1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9" w:name="_Toc154074507"/>
      <w:bookmarkStart w:id="10" w:name="_Toc173276700"/>
      <w:r w:rsidRPr="00A541FC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Configurar</w:t>
      </w:r>
      <w:bookmarkEnd w:id="9"/>
      <w:r w:rsidR="00437EF3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 xml:space="preserve"> SONAR</w:t>
      </w:r>
      <w:r w:rsidR="00966EE8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 xml:space="preserve"> </w:t>
      </w:r>
      <w:r w:rsidR="00437EF3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LINT</w:t>
      </w:r>
      <w:bookmarkEnd w:id="10"/>
    </w:p>
    <w:p w14:paraId="7112DD67" w14:textId="77777777" w:rsidR="00437EF3" w:rsidRDefault="00437EF3" w:rsidP="00437EF3">
      <w:pPr>
        <w:rPr>
          <w:lang w:val="es-ES_tradnl" w:eastAsia="es-ES"/>
        </w:rPr>
      </w:pPr>
    </w:p>
    <w:p w14:paraId="77813D34" w14:textId="1F487A0E" w:rsidR="00437EF3" w:rsidRDefault="00437EF3" w:rsidP="00437EF3">
      <w:pPr>
        <w:rPr>
          <w:lang w:val="es-ES_tradnl" w:eastAsia="es-ES"/>
        </w:rPr>
      </w:pPr>
      <w:r>
        <w:rPr>
          <w:lang w:val="es-ES_tradnl" w:eastAsia="es-ES"/>
        </w:rPr>
        <w:t xml:space="preserve">Dentro de las nuevas validaciones de código, es necesario que en el IDE Eclipse se encuentre integrado el parche de SonarLint, el cual se utiliza para verificar y </w:t>
      </w:r>
      <w:r w:rsidR="00FA0496">
        <w:rPr>
          <w:lang w:val="es-ES_tradnl" w:eastAsia="es-ES"/>
        </w:rPr>
        <w:t>revisar</w:t>
      </w:r>
      <w:r>
        <w:rPr>
          <w:lang w:val="es-ES_tradnl" w:eastAsia="es-ES"/>
        </w:rPr>
        <w:t xml:space="preserve"> alternativas de codificación dentro de Eclipse, para este deben configurar el parche de la siguiente forma:</w:t>
      </w:r>
    </w:p>
    <w:p w14:paraId="4989EB28" w14:textId="77777777" w:rsidR="00437EF3" w:rsidRDefault="00437EF3" w:rsidP="00437EF3">
      <w:pPr>
        <w:rPr>
          <w:lang w:val="es-ES_tradnl" w:eastAsia="es-ES"/>
        </w:rPr>
      </w:pPr>
    </w:p>
    <w:p w14:paraId="43590F9D" w14:textId="013BB935" w:rsidR="00437EF3" w:rsidRDefault="00437EF3" w:rsidP="00437EF3">
      <w:pPr>
        <w:rPr>
          <w:lang w:val="es-ES_tradnl" w:eastAsia="es-ES"/>
        </w:rPr>
      </w:pPr>
      <w:r>
        <w:rPr>
          <w:noProof/>
        </w:rPr>
        <w:drawing>
          <wp:inline distT="0" distB="0" distL="0" distR="0" wp14:anchorId="6B3CD6A8" wp14:editId="1C948A69">
            <wp:extent cx="5902325" cy="3342640"/>
            <wp:effectExtent l="19050" t="19050" r="22225" b="10160"/>
            <wp:docPr id="2028237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37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3342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_tradnl" w:eastAsia="es-ES"/>
        </w:rPr>
        <w:t xml:space="preserve"> </w:t>
      </w:r>
    </w:p>
    <w:p w14:paraId="4112F72D" w14:textId="77777777" w:rsidR="00437EF3" w:rsidRDefault="00437EF3" w:rsidP="00437EF3">
      <w:pPr>
        <w:rPr>
          <w:lang w:val="es-ES_tradnl" w:eastAsia="es-ES"/>
        </w:rPr>
      </w:pPr>
    </w:p>
    <w:p w14:paraId="0E1290C2" w14:textId="14565032" w:rsidR="00A541FC" w:rsidRDefault="00437EF3" w:rsidP="00437EF3">
      <w:pPr>
        <w:rPr>
          <w:b/>
          <w:bCs/>
          <w:lang w:val="es-ES_tradnl" w:eastAsia="es-ES"/>
        </w:rPr>
      </w:pPr>
      <w:r>
        <w:rPr>
          <w:lang w:val="es-ES_tradnl" w:eastAsia="es-ES"/>
        </w:rPr>
        <w:t xml:space="preserve">Ir al menú de Eclipse en la opción </w:t>
      </w:r>
      <w:proofErr w:type="spellStart"/>
      <w:r w:rsidRPr="00437EF3">
        <w:rPr>
          <w:b/>
          <w:bCs/>
          <w:lang w:val="es-ES_tradnl" w:eastAsia="es-ES"/>
        </w:rPr>
        <w:t>Help</w:t>
      </w:r>
      <w:proofErr w:type="spellEnd"/>
      <w:r>
        <w:rPr>
          <w:lang w:val="es-ES_tradnl" w:eastAsia="es-ES"/>
        </w:rPr>
        <w:t xml:space="preserve"> </w:t>
      </w:r>
      <w:r w:rsidRPr="00437EF3">
        <w:rPr>
          <w:lang w:val="es-ES_tradnl" w:eastAsia="es-ES"/>
        </w:rPr>
        <w:sym w:font="Wingdings" w:char="F0E0"/>
      </w:r>
      <w:r>
        <w:rPr>
          <w:lang w:val="es-ES_tradnl" w:eastAsia="es-ES"/>
        </w:rPr>
        <w:t xml:space="preserve"> </w:t>
      </w:r>
      <w:r w:rsidRPr="00437EF3">
        <w:rPr>
          <w:b/>
          <w:bCs/>
          <w:lang w:val="es-ES_tradnl" w:eastAsia="es-ES"/>
        </w:rPr>
        <w:t>Eclipse Marketplace</w:t>
      </w:r>
      <w:r>
        <w:rPr>
          <w:lang w:val="es-ES_tradnl" w:eastAsia="es-ES"/>
        </w:rPr>
        <w:t xml:space="preserve">, ubicándose en la pestaña </w:t>
      </w:r>
      <w:proofErr w:type="spellStart"/>
      <w:r w:rsidRPr="00437EF3">
        <w:rPr>
          <w:b/>
          <w:bCs/>
          <w:lang w:val="es-ES_tradnl" w:eastAsia="es-ES"/>
        </w:rPr>
        <w:t>Search</w:t>
      </w:r>
      <w:proofErr w:type="spellEnd"/>
      <w:r>
        <w:rPr>
          <w:b/>
          <w:bCs/>
          <w:lang w:val="es-ES_tradnl" w:eastAsia="es-ES"/>
        </w:rPr>
        <w:t>, buscar Sonar</w:t>
      </w:r>
      <w:r w:rsidR="00FA0496">
        <w:rPr>
          <w:b/>
          <w:bCs/>
          <w:lang w:val="es-ES_tradnl" w:eastAsia="es-ES"/>
        </w:rPr>
        <w:t>L</w:t>
      </w:r>
      <w:r>
        <w:rPr>
          <w:b/>
          <w:bCs/>
          <w:lang w:val="es-ES_tradnl" w:eastAsia="es-ES"/>
        </w:rPr>
        <w:t>int</w:t>
      </w:r>
    </w:p>
    <w:p w14:paraId="3AD47594" w14:textId="77777777" w:rsidR="00437EF3" w:rsidRDefault="00437EF3" w:rsidP="00437EF3">
      <w:pPr>
        <w:rPr>
          <w:b/>
          <w:bCs/>
          <w:lang w:val="es-ES_tradnl" w:eastAsia="es-ES"/>
        </w:rPr>
      </w:pPr>
    </w:p>
    <w:p w14:paraId="7D4CB42E" w14:textId="16F39185" w:rsidR="00437EF3" w:rsidRDefault="00966EE8" w:rsidP="00966EE8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225CE2" wp14:editId="5597096F">
            <wp:extent cx="4540210" cy="2988000"/>
            <wp:effectExtent l="19050" t="19050" r="13335" b="22225"/>
            <wp:docPr id="1757231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31949" name=""/>
                    <pic:cNvPicPr/>
                  </pic:nvPicPr>
                  <pic:blipFill rotWithShape="1">
                    <a:blip r:embed="rId15"/>
                    <a:srcRect b="60422"/>
                    <a:stretch/>
                  </pic:blipFill>
                  <pic:spPr bwMode="auto">
                    <a:xfrm>
                      <a:off x="0" y="0"/>
                      <a:ext cx="4540210" cy="2988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C1EF9" w14:textId="77777777" w:rsidR="00966EE8" w:rsidRDefault="00966EE8" w:rsidP="00966EE8">
      <w:pPr>
        <w:jc w:val="center"/>
        <w:rPr>
          <w:lang w:val="en-US"/>
        </w:rPr>
      </w:pPr>
    </w:p>
    <w:p w14:paraId="4A183FE7" w14:textId="49AB880D" w:rsidR="00FA0496" w:rsidRDefault="00FA0496" w:rsidP="003673DB">
      <w:pPr>
        <w:jc w:val="left"/>
        <w:rPr>
          <w:lang w:val="en-US"/>
        </w:rPr>
      </w:pPr>
      <w:r>
        <w:t xml:space="preserve">Posterior a la instalación Eclipse se reiniciará para que el parche de SonarLint pueda ser utilizado. </w:t>
      </w:r>
    </w:p>
    <w:p w14:paraId="1207C391" w14:textId="77777777" w:rsidR="00966EE8" w:rsidRDefault="00966EE8" w:rsidP="00966EE8">
      <w:pPr>
        <w:jc w:val="left"/>
        <w:rPr>
          <w:lang w:val="en-US"/>
        </w:rPr>
      </w:pPr>
    </w:p>
    <w:p w14:paraId="3F3CD87D" w14:textId="4C831559" w:rsidR="00A541FC" w:rsidRDefault="00966EE8" w:rsidP="00966EE8">
      <w:pPr>
        <w:pStyle w:val="Ttulo3"/>
        <w:numPr>
          <w:ilvl w:val="1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11" w:name="_Toc173276701"/>
      <w:r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Modo de uso</w:t>
      </w:r>
      <w:bookmarkEnd w:id="11"/>
    </w:p>
    <w:p w14:paraId="17CD25FB" w14:textId="77777777" w:rsidR="00966EE8" w:rsidRDefault="00966EE8" w:rsidP="00966EE8">
      <w:pPr>
        <w:rPr>
          <w:lang w:val="es-ES_tradnl" w:eastAsia="es-ES"/>
        </w:rPr>
      </w:pPr>
    </w:p>
    <w:p w14:paraId="7FDC010D" w14:textId="7EC0140C" w:rsidR="00966EE8" w:rsidRDefault="00966EE8" w:rsidP="00966EE8">
      <w:pPr>
        <w:rPr>
          <w:lang w:val="es-ES_tradnl" w:eastAsia="es-ES"/>
        </w:rPr>
      </w:pPr>
      <w:r>
        <w:rPr>
          <w:lang w:val="es-ES_tradnl" w:eastAsia="es-ES"/>
        </w:rPr>
        <w:t>El correcto uso de esta herramienta de validación de código radica en revisiones constantes de los fuentes desarrollados, para esto podemos hacer una revisión de todo el proyecto o por componente, para eso debemos</w:t>
      </w:r>
      <w:r w:rsidR="00177AFF">
        <w:rPr>
          <w:lang w:val="es-ES_tradnl" w:eastAsia="es-ES"/>
        </w:rPr>
        <w:t xml:space="preserve">: </w:t>
      </w:r>
    </w:p>
    <w:p w14:paraId="33236868" w14:textId="444E0328" w:rsidR="00966EE8" w:rsidRPr="00177AFF" w:rsidRDefault="00966EE8" w:rsidP="00177AFF">
      <w:pPr>
        <w:pStyle w:val="Prrafodelista"/>
        <w:numPr>
          <w:ilvl w:val="0"/>
          <w:numId w:val="51"/>
        </w:numPr>
        <w:rPr>
          <w:lang w:val="es-ES_tradnl" w:eastAsia="es-ES"/>
        </w:rPr>
      </w:pPr>
      <w:r w:rsidRPr="00177AFF">
        <w:rPr>
          <w:lang w:val="es-ES_tradnl" w:eastAsia="es-ES"/>
        </w:rPr>
        <w:t>posicionarnos sobre el componente a validar</w:t>
      </w:r>
    </w:p>
    <w:p w14:paraId="3B5125FB" w14:textId="7BFBC992" w:rsidR="00966EE8" w:rsidRPr="00177AFF" w:rsidRDefault="00966EE8" w:rsidP="00177AFF">
      <w:pPr>
        <w:pStyle w:val="Prrafodelista"/>
        <w:numPr>
          <w:ilvl w:val="0"/>
          <w:numId w:val="51"/>
        </w:numPr>
        <w:rPr>
          <w:lang w:val="es-ES_tradnl" w:eastAsia="es-ES"/>
        </w:rPr>
      </w:pPr>
      <w:r w:rsidRPr="00177AFF">
        <w:rPr>
          <w:lang w:val="es-ES_tradnl" w:eastAsia="es-ES"/>
        </w:rPr>
        <w:t>dar botón derecho sobre el componente</w:t>
      </w:r>
    </w:p>
    <w:p w14:paraId="56045871" w14:textId="496E1DAB" w:rsidR="00966EE8" w:rsidRPr="00177AFF" w:rsidRDefault="00966EE8" w:rsidP="00177AFF">
      <w:pPr>
        <w:pStyle w:val="Prrafodelista"/>
        <w:numPr>
          <w:ilvl w:val="0"/>
          <w:numId w:val="51"/>
        </w:numPr>
        <w:rPr>
          <w:lang w:val="es-ES_tradnl" w:eastAsia="es-ES"/>
        </w:rPr>
      </w:pPr>
      <w:r w:rsidRPr="00177AFF">
        <w:rPr>
          <w:lang w:val="es-ES_tradnl" w:eastAsia="es-ES"/>
        </w:rPr>
        <w:t>seleccionar la opción del menú desplegado</w:t>
      </w:r>
      <w:r w:rsidR="00177AFF" w:rsidRPr="00177AFF">
        <w:rPr>
          <w:lang w:val="es-ES_tradnl" w:eastAsia="es-ES"/>
        </w:rPr>
        <w:t xml:space="preserve"> </w:t>
      </w:r>
      <w:proofErr w:type="spellStart"/>
      <w:r w:rsidR="00177AFF" w:rsidRPr="00177AFF">
        <w:rPr>
          <w:b/>
          <w:bCs/>
          <w:lang w:val="es-ES_tradnl" w:eastAsia="es-ES"/>
        </w:rPr>
        <w:t>Analyze</w:t>
      </w:r>
      <w:proofErr w:type="spellEnd"/>
      <w:r w:rsidR="00177AFF" w:rsidRPr="00177AFF">
        <w:rPr>
          <w:b/>
          <w:bCs/>
          <w:lang w:val="es-ES_tradnl" w:eastAsia="es-ES"/>
        </w:rPr>
        <w:t xml:space="preserve"> </w:t>
      </w:r>
      <w:proofErr w:type="spellStart"/>
      <w:r w:rsidR="00177AFF" w:rsidRPr="00177AFF">
        <w:rPr>
          <w:b/>
          <w:bCs/>
          <w:lang w:val="es-ES_tradnl" w:eastAsia="es-ES"/>
        </w:rPr>
        <w:t>changed</w:t>
      </w:r>
      <w:proofErr w:type="spellEnd"/>
      <w:r w:rsidR="00177AFF" w:rsidRPr="00177AFF">
        <w:rPr>
          <w:b/>
          <w:bCs/>
          <w:lang w:val="es-ES_tradnl" w:eastAsia="es-ES"/>
        </w:rPr>
        <w:t xml:space="preserve"> file</w:t>
      </w:r>
    </w:p>
    <w:p w14:paraId="43822023" w14:textId="77777777" w:rsidR="00177AFF" w:rsidRDefault="00177AFF" w:rsidP="00177AFF">
      <w:pPr>
        <w:rPr>
          <w:lang w:val="es-ES_tradnl" w:eastAsia="es-ES"/>
        </w:rPr>
      </w:pPr>
    </w:p>
    <w:p w14:paraId="60A43B4E" w14:textId="75531328" w:rsidR="00177AFF" w:rsidRPr="00177AFF" w:rsidRDefault="00177AFF" w:rsidP="00177AFF">
      <w:pPr>
        <w:rPr>
          <w:b/>
          <w:bCs/>
          <w:lang w:val="es-ES_tradnl" w:eastAsia="es-ES"/>
        </w:rPr>
      </w:pPr>
      <w:r w:rsidRPr="00177AFF">
        <w:rPr>
          <w:b/>
          <w:bCs/>
          <w:highlight w:val="yellow"/>
          <w:lang w:val="es-ES_tradnl" w:eastAsia="es-ES"/>
        </w:rPr>
        <w:t>Nota: Sonar</w:t>
      </w:r>
      <w:r>
        <w:rPr>
          <w:b/>
          <w:bCs/>
          <w:highlight w:val="yellow"/>
          <w:lang w:val="es-ES_tradnl" w:eastAsia="es-ES"/>
        </w:rPr>
        <w:t>L</w:t>
      </w:r>
      <w:r w:rsidRPr="00177AFF">
        <w:rPr>
          <w:b/>
          <w:bCs/>
          <w:highlight w:val="yellow"/>
          <w:lang w:val="es-ES_tradnl" w:eastAsia="es-ES"/>
        </w:rPr>
        <w:t xml:space="preserve">int, solo considerará y entregará alternativas de cambios o mejoras de </w:t>
      </w:r>
      <w:r>
        <w:rPr>
          <w:b/>
          <w:bCs/>
          <w:highlight w:val="yellow"/>
          <w:lang w:val="es-ES_tradnl" w:eastAsia="es-ES"/>
        </w:rPr>
        <w:t>componentes</w:t>
      </w:r>
      <w:r w:rsidRPr="00177AFF">
        <w:rPr>
          <w:b/>
          <w:bCs/>
          <w:highlight w:val="yellow"/>
          <w:lang w:val="es-ES_tradnl" w:eastAsia="es-ES"/>
        </w:rPr>
        <w:t xml:space="preserve"> modificad</w:t>
      </w:r>
      <w:r>
        <w:rPr>
          <w:b/>
          <w:bCs/>
          <w:highlight w:val="yellow"/>
          <w:lang w:val="es-ES_tradnl" w:eastAsia="es-ES"/>
        </w:rPr>
        <w:t>o</w:t>
      </w:r>
      <w:r w:rsidRPr="00177AFF">
        <w:rPr>
          <w:b/>
          <w:bCs/>
          <w:highlight w:val="yellow"/>
          <w:lang w:val="es-ES_tradnl" w:eastAsia="es-ES"/>
        </w:rPr>
        <w:t>s</w:t>
      </w:r>
      <w:r w:rsidRPr="00177AFF">
        <w:rPr>
          <w:b/>
          <w:bCs/>
          <w:lang w:val="es-ES_tradnl" w:eastAsia="es-ES"/>
        </w:rPr>
        <w:t xml:space="preserve"> </w:t>
      </w:r>
    </w:p>
    <w:p w14:paraId="46AE7598" w14:textId="77777777" w:rsidR="00177AFF" w:rsidRDefault="00177AFF" w:rsidP="00966EE8">
      <w:pPr>
        <w:rPr>
          <w:lang w:val="es-ES_tradnl" w:eastAsia="es-ES"/>
        </w:rPr>
      </w:pPr>
    </w:p>
    <w:p w14:paraId="7A40E821" w14:textId="160BE464" w:rsidR="00966EE8" w:rsidRDefault="00966EE8" w:rsidP="00177AFF">
      <w:pPr>
        <w:jc w:val="center"/>
        <w:rPr>
          <w:lang w:val="es-ES_tradnl" w:eastAsia="es-ES"/>
        </w:rPr>
      </w:pPr>
      <w:r>
        <w:rPr>
          <w:noProof/>
        </w:rPr>
        <w:drawing>
          <wp:inline distT="0" distB="0" distL="0" distR="0" wp14:anchorId="0B3A1ED1" wp14:editId="105C9D00">
            <wp:extent cx="4457700" cy="2733794"/>
            <wp:effectExtent l="19050" t="19050" r="19050" b="28575"/>
            <wp:docPr id="1404330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30121" name=""/>
                    <pic:cNvPicPr/>
                  </pic:nvPicPr>
                  <pic:blipFill rotWithShape="1">
                    <a:blip r:embed="rId16"/>
                    <a:srcRect t="55845"/>
                    <a:stretch/>
                  </pic:blipFill>
                  <pic:spPr bwMode="auto">
                    <a:xfrm>
                      <a:off x="0" y="0"/>
                      <a:ext cx="4458154" cy="273407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F1954" w14:textId="77777777" w:rsidR="00177AFF" w:rsidRDefault="00177AFF" w:rsidP="00177AFF">
      <w:pPr>
        <w:jc w:val="center"/>
        <w:rPr>
          <w:lang w:val="es-ES_tradnl" w:eastAsia="es-ES"/>
        </w:rPr>
      </w:pPr>
    </w:p>
    <w:p w14:paraId="06AD01F1" w14:textId="66B379A3" w:rsidR="00177AFF" w:rsidRDefault="00BC7D86" w:rsidP="00BC7D86">
      <w:pPr>
        <w:pStyle w:val="Ttulo3"/>
        <w:numPr>
          <w:ilvl w:val="2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12" w:name="_Toc173276702"/>
      <w:r w:rsidRPr="00BC7D86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lastRenderedPageBreak/>
        <w:t xml:space="preserve">SonarLint </w:t>
      </w:r>
      <w:proofErr w:type="spellStart"/>
      <w:r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R</w:t>
      </w:r>
      <w:r w:rsidRPr="00BC7D86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eport</w:t>
      </w:r>
      <w:bookmarkEnd w:id="12"/>
      <w:proofErr w:type="spellEnd"/>
    </w:p>
    <w:p w14:paraId="281A8048" w14:textId="1F93DADA" w:rsidR="00BC7D86" w:rsidRPr="00BC7D86" w:rsidRDefault="00BC7D86" w:rsidP="00BC7D86">
      <w:pPr>
        <w:rPr>
          <w:lang w:val="es-ES_tradnl" w:eastAsia="es-ES"/>
        </w:rPr>
      </w:pPr>
      <w:r>
        <w:rPr>
          <w:lang w:val="es-ES_tradnl" w:eastAsia="es-ES"/>
        </w:rPr>
        <w:t xml:space="preserve">En esta pestaña se mostrarán todas las opciones y observaciones de correcciones dentro del componentes modificado. </w:t>
      </w:r>
    </w:p>
    <w:p w14:paraId="6FCA6694" w14:textId="77777777" w:rsidR="00177AFF" w:rsidRDefault="00177AFF" w:rsidP="00177AFF">
      <w:pPr>
        <w:jc w:val="left"/>
        <w:rPr>
          <w:lang w:val="es-ES_tradnl" w:eastAsia="es-ES"/>
        </w:rPr>
      </w:pPr>
    </w:p>
    <w:p w14:paraId="1B195BFA" w14:textId="1374E61F" w:rsidR="00177AFF" w:rsidRDefault="00177AFF" w:rsidP="00177AFF">
      <w:pPr>
        <w:jc w:val="center"/>
        <w:rPr>
          <w:lang w:val="es-ES_tradnl" w:eastAsia="es-ES"/>
        </w:rPr>
      </w:pPr>
      <w:r>
        <w:rPr>
          <w:noProof/>
        </w:rPr>
        <w:drawing>
          <wp:inline distT="0" distB="0" distL="0" distR="0" wp14:anchorId="5D7A911A" wp14:editId="117FA056">
            <wp:extent cx="5902325" cy="2036445"/>
            <wp:effectExtent l="19050" t="19050" r="22225" b="20955"/>
            <wp:docPr id="2059986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86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20364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4A09E2" w14:textId="77777777" w:rsidR="008F53AA" w:rsidRDefault="008F53AA" w:rsidP="00177AFF">
      <w:pPr>
        <w:jc w:val="center"/>
        <w:rPr>
          <w:lang w:val="es-ES_tradnl" w:eastAsia="es-ES"/>
        </w:rPr>
      </w:pPr>
    </w:p>
    <w:p w14:paraId="1338042B" w14:textId="1EEEBCA8" w:rsidR="00BC7D86" w:rsidRDefault="00BC7D86" w:rsidP="00BC7D86">
      <w:pPr>
        <w:pStyle w:val="Ttulo3"/>
        <w:numPr>
          <w:ilvl w:val="2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13" w:name="_Toc173276703"/>
      <w:r w:rsidRPr="00BC7D86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 xml:space="preserve">SonarLint </w:t>
      </w:r>
      <w:r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 xml:space="preserve">Rule </w:t>
      </w:r>
      <w:proofErr w:type="spellStart"/>
      <w:r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Desciption</w:t>
      </w:r>
      <w:bookmarkEnd w:id="13"/>
      <w:proofErr w:type="spellEnd"/>
    </w:p>
    <w:p w14:paraId="1CFF8FB0" w14:textId="2A6A9008" w:rsidR="00BC7D86" w:rsidRDefault="00BC7D86" w:rsidP="00BC7D86">
      <w:pPr>
        <w:jc w:val="left"/>
        <w:rPr>
          <w:lang w:val="es-ES_tradnl" w:eastAsia="es-ES"/>
        </w:rPr>
      </w:pPr>
      <w:r>
        <w:rPr>
          <w:lang w:val="es-ES_tradnl" w:eastAsia="es-ES"/>
        </w:rPr>
        <w:t xml:space="preserve">En esta pestaña mostrará alternativas y soluciones a la observación indicada en la pestaña de </w:t>
      </w:r>
      <w:proofErr w:type="spellStart"/>
      <w:r>
        <w:rPr>
          <w:lang w:val="es-ES_tradnl" w:eastAsia="es-ES"/>
        </w:rPr>
        <w:t>Report</w:t>
      </w:r>
      <w:proofErr w:type="spellEnd"/>
      <w:r>
        <w:rPr>
          <w:lang w:val="es-ES_tradnl" w:eastAsia="es-ES"/>
        </w:rPr>
        <w:t>.</w:t>
      </w:r>
    </w:p>
    <w:p w14:paraId="50B79B7B" w14:textId="77777777" w:rsidR="00BC7D86" w:rsidRDefault="00BC7D86" w:rsidP="00177AFF">
      <w:pPr>
        <w:jc w:val="center"/>
        <w:rPr>
          <w:lang w:val="es-ES_tradnl" w:eastAsia="es-ES"/>
        </w:rPr>
      </w:pPr>
    </w:p>
    <w:p w14:paraId="2F6C22D5" w14:textId="428FB03F" w:rsidR="00BC7D86" w:rsidRDefault="00BC7D86" w:rsidP="00177AFF">
      <w:pPr>
        <w:jc w:val="center"/>
        <w:rPr>
          <w:lang w:val="es-ES_tradnl" w:eastAsia="es-ES"/>
        </w:rPr>
      </w:pPr>
      <w:r>
        <w:rPr>
          <w:noProof/>
        </w:rPr>
        <w:drawing>
          <wp:inline distT="0" distB="0" distL="0" distR="0" wp14:anchorId="1D694298" wp14:editId="4AE6CA51">
            <wp:extent cx="5902325" cy="1637665"/>
            <wp:effectExtent l="19050" t="19050" r="22225" b="19685"/>
            <wp:docPr id="1315786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86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16376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8E9117" w14:textId="77777777" w:rsidR="00966EE8" w:rsidRPr="00966EE8" w:rsidRDefault="00966EE8" w:rsidP="00966EE8">
      <w:pPr>
        <w:rPr>
          <w:lang w:val="es-ES_tradnl" w:eastAsia="es-ES"/>
        </w:rPr>
      </w:pPr>
    </w:p>
    <w:p w14:paraId="679489E2" w14:textId="77777777" w:rsidR="00BC7D86" w:rsidRDefault="00BC7D86" w:rsidP="00BC7D86">
      <w:pPr>
        <w:pStyle w:val="Ttulo3"/>
        <w:numPr>
          <w:ilvl w:val="2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14" w:name="_Toc154074509"/>
      <w:bookmarkStart w:id="15" w:name="_Toc173276704"/>
      <w:r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Sugerencias del IDE</w:t>
      </w:r>
      <w:bookmarkEnd w:id="15"/>
    </w:p>
    <w:p w14:paraId="693808F6" w14:textId="6410A762" w:rsidR="00BC7D86" w:rsidRDefault="00BC7D86" w:rsidP="00BC7D86">
      <w:pPr>
        <w:rPr>
          <w:lang w:val="es-ES_tradnl" w:eastAsia="es-ES"/>
        </w:rPr>
      </w:pPr>
      <w:r w:rsidRPr="00BC7D86">
        <w:rPr>
          <w:lang w:val="es-ES_tradnl" w:eastAsia="es-ES"/>
        </w:rPr>
        <w:t>Es importante también seguir y verificar las sugerencias de Elipse conforme a lo indicado en las advertencias como se ve en la image</w:t>
      </w:r>
      <w:r>
        <w:rPr>
          <w:lang w:val="es-ES_tradnl" w:eastAsia="es-ES"/>
        </w:rPr>
        <w:t xml:space="preserve">n, siempre validando que el cambio implementado no ocasione errores en otro componentes relacionados. </w:t>
      </w:r>
      <w:r w:rsidR="008F53AA">
        <w:rPr>
          <w:lang w:val="es-ES_tradnl" w:eastAsia="es-ES"/>
        </w:rPr>
        <w:t>Como,</w:t>
      </w:r>
      <w:r>
        <w:rPr>
          <w:lang w:val="es-ES_tradnl" w:eastAsia="es-ES"/>
        </w:rPr>
        <w:t xml:space="preserve"> por ejemplo, relación entre JSP </w:t>
      </w:r>
      <w:r w:rsidRPr="00BC7D86">
        <w:rPr>
          <w:lang w:val="es-ES_tradnl" w:eastAsia="es-ES"/>
        </w:rPr>
        <w:sym w:font="Wingdings" w:char="F0E0"/>
      </w:r>
      <w:r>
        <w:rPr>
          <w:lang w:val="es-ES_tradnl" w:eastAsia="es-ES"/>
        </w:rPr>
        <w:t xml:space="preserve"> Clases </w:t>
      </w:r>
      <w:proofErr w:type="spellStart"/>
      <w:r>
        <w:rPr>
          <w:lang w:val="es-ES_tradnl" w:eastAsia="es-ES"/>
        </w:rPr>
        <w:t>Action</w:t>
      </w:r>
      <w:proofErr w:type="spellEnd"/>
      <w:r>
        <w:rPr>
          <w:lang w:val="es-ES_tradnl" w:eastAsia="es-ES"/>
        </w:rPr>
        <w:t xml:space="preserve"> </w:t>
      </w:r>
      <w:r w:rsidRPr="00BC7D86">
        <w:rPr>
          <w:lang w:val="es-ES_tradnl" w:eastAsia="es-ES"/>
        </w:rPr>
        <w:sym w:font="Wingdings" w:char="F0E0"/>
      </w:r>
      <w:r>
        <w:rPr>
          <w:lang w:val="es-ES_tradnl" w:eastAsia="es-ES"/>
        </w:rPr>
        <w:t xml:space="preserve"> clases </w:t>
      </w:r>
      <w:proofErr w:type="spellStart"/>
      <w:r>
        <w:rPr>
          <w:lang w:val="es-ES_tradnl" w:eastAsia="es-ES"/>
        </w:rPr>
        <w:t>Service</w:t>
      </w:r>
      <w:proofErr w:type="spellEnd"/>
      <w:r>
        <w:rPr>
          <w:lang w:val="es-ES_tradnl" w:eastAsia="es-ES"/>
        </w:rPr>
        <w:t xml:space="preserve"> y Clases JDBC en el caso del Front </w:t>
      </w:r>
      <w:proofErr w:type="spellStart"/>
      <w:r>
        <w:rPr>
          <w:lang w:val="es-ES_tradnl" w:eastAsia="es-ES"/>
        </w:rPr>
        <w:t>Axispre</w:t>
      </w:r>
      <w:proofErr w:type="spellEnd"/>
    </w:p>
    <w:p w14:paraId="20FD6788" w14:textId="77777777" w:rsidR="00BC7D86" w:rsidRPr="00BC7D86" w:rsidRDefault="00BC7D86" w:rsidP="00BC7D86">
      <w:pPr>
        <w:rPr>
          <w:lang w:val="es-ES_tradnl" w:eastAsia="es-ES"/>
        </w:rPr>
      </w:pPr>
    </w:p>
    <w:p w14:paraId="1C49F9FF" w14:textId="3173CF62" w:rsidR="00A541FC" w:rsidRDefault="00BC7D86" w:rsidP="00BC7D86">
      <w:pPr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r w:rsidRPr="00BC7D86">
        <w:rPr>
          <w:noProof/>
        </w:rPr>
        <w:drawing>
          <wp:inline distT="0" distB="0" distL="0" distR="0" wp14:anchorId="42E7A2F7" wp14:editId="5AF7B080">
            <wp:extent cx="5767502" cy="1980000"/>
            <wp:effectExtent l="19050" t="19050" r="24130" b="20320"/>
            <wp:docPr id="211283546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35463" name="Imagen 1" descr="Interfaz de usuario gráfica, Texto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7502" cy="198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541FC" w:rsidRPr="00A541FC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 xml:space="preserve"> </w:t>
      </w:r>
      <w:bookmarkEnd w:id="14"/>
    </w:p>
    <w:p w14:paraId="24A5AA1E" w14:textId="0A40A268" w:rsidR="00A541FC" w:rsidRPr="00FA0496" w:rsidRDefault="00260A99" w:rsidP="00FA0496">
      <w:pPr>
        <w:pStyle w:val="Ttulo1"/>
        <w:numPr>
          <w:ilvl w:val="0"/>
          <w:numId w:val="7"/>
        </w:numPr>
        <w:spacing w:before="60" w:after="0"/>
        <w:jc w:val="both"/>
        <w:rPr>
          <w:i/>
          <w:color w:val="1F3864" w:themeColor="accent1" w:themeShade="80"/>
          <w:spacing w:val="-5"/>
          <w:kern w:val="0"/>
          <w:sz w:val="28"/>
          <w:szCs w:val="28"/>
          <w:lang w:val="es-ES_tradnl" w:eastAsia="es-ES"/>
        </w:rPr>
      </w:pPr>
      <w:bookmarkStart w:id="16" w:name="_Toc173276705"/>
      <w:r>
        <w:rPr>
          <w:i/>
          <w:color w:val="1F3864" w:themeColor="accent1" w:themeShade="80"/>
          <w:spacing w:val="-5"/>
          <w:kern w:val="0"/>
          <w:sz w:val="28"/>
          <w:szCs w:val="28"/>
          <w:lang w:val="es-ES_tradnl" w:eastAsia="es-ES"/>
        </w:rPr>
        <w:lastRenderedPageBreak/>
        <w:t>Estándares</w:t>
      </w:r>
      <w:r w:rsidR="00FA0496" w:rsidRPr="00FA0496">
        <w:rPr>
          <w:i/>
          <w:color w:val="1F3864" w:themeColor="accent1" w:themeShade="80"/>
          <w:spacing w:val="-5"/>
          <w:kern w:val="0"/>
          <w:sz w:val="28"/>
          <w:szCs w:val="28"/>
          <w:lang w:val="es-ES_tradnl" w:eastAsia="es-ES"/>
        </w:rPr>
        <w:t xml:space="preserve"> de desarrollo</w:t>
      </w:r>
      <w:bookmarkEnd w:id="16"/>
    </w:p>
    <w:p w14:paraId="434B981A" w14:textId="77777777" w:rsidR="00FA0496" w:rsidRDefault="00FA0496" w:rsidP="00FA0496">
      <w:pPr>
        <w:rPr>
          <w:lang w:val="es-ES_tradnl" w:eastAsia="es-ES"/>
        </w:rPr>
      </w:pPr>
    </w:p>
    <w:p w14:paraId="42B90CC4" w14:textId="77777777" w:rsidR="00260A99" w:rsidRDefault="00FA0496" w:rsidP="00260A99">
      <w:pPr>
        <w:rPr>
          <w:lang w:val="es-ES_tradnl" w:eastAsia="es-ES"/>
        </w:rPr>
      </w:pPr>
      <w:r>
        <w:rPr>
          <w:lang w:val="es-ES_tradnl" w:eastAsia="es-ES"/>
        </w:rPr>
        <w:t>Dentro de las buenas prácticas reportadas por el cliente, se debe considerar lo siguiente.</w:t>
      </w:r>
    </w:p>
    <w:p w14:paraId="403D375E" w14:textId="77777777" w:rsidR="00417EF3" w:rsidRDefault="00417EF3" w:rsidP="00260A99">
      <w:pPr>
        <w:rPr>
          <w:lang w:val="es-ES_tradnl" w:eastAsia="es-ES"/>
        </w:rPr>
      </w:pPr>
    </w:p>
    <w:p w14:paraId="6B59C17E" w14:textId="401D6503" w:rsidR="00260A99" w:rsidRDefault="00260A99" w:rsidP="00260A99">
      <w:pPr>
        <w:pStyle w:val="Ttulo3"/>
        <w:numPr>
          <w:ilvl w:val="1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17" w:name="_Toc173276706"/>
      <w:r w:rsidRPr="00260A99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Conexión a BBDD</w:t>
      </w:r>
      <w:bookmarkEnd w:id="17"/>
    </w:p>
    <w:p w14:paraId="4938DB9A" w14:textId="77777777" w:rsidR="00260A99" w:rsidRDefault="00260A99" w:rsidP="00260A99">
      <w:pPr>
        <w:rPr>
          <w:lang w:val="es-ES_tradnl" w:eastAsia="es-ES"/>
        </w:rPr>
      </w:pPr>
    </w:p>
    <w:p w14:paraId="3F201A96" w14:textId="161D1646" w:rsidR="00FA0496" w:rsidRDefault="00260A99" w:rsidP="00FA0496">
      <w:pPr>
        <w:rPr>
          <w:lang w:val="es-ES_tradnl" w:eastAsia="es-ES"/>
        </w:rPr>
      </w:pPr>
      <w:r>
        <w:rPr>
          <w:lang w:val="es-ES_tradnl" w:eastAsia="es-ES"/>
        </w:rPr>
        <w:t xml:space="preserve">Para considerar dentro de modificaciones o desarrollos futuros, se debe modificar la forma en que realizan los llamados a </w:t>
      </w:r>
      <w:proofErr w:type="spellStart"/>
      <w:r>
        <w:rPr>
          <w:lang w:val="es-ES_tradnl" w:eastAsia="es-ES"/>
        </w:rPr>
        <w:t>connection</w:t>
      </w:r>
      <w:proofErr w:type="spellEnd"/>
      <w:r>
        <w:rPr>
          <w:lang w:val="es-ES_tradnl" w:eastAsia="es-ES"/>
        </w:rPr>
        <w:t xml:space="preserve"> y </w:t>
      </w:r>
      <w:proofErr w:type="spellStart"/>
      <w:r>
        <w:rPr>
          <w:lang w:val="es-ES_tradnl" w:eastAsia="es-ES"/>
        </w:rPr>
        <w:t>statements</w:t>
      </w:r>
      <w:proofErr w:type="spellEnd"/>
      <w:r>
        <w:rPr>
          <w:lang w:val="es-ES_tradnl" w:eastAsia="es-ES"/>
        </w:rPr>
        <w:t>.</w:t>
      </w:r>
    </w:p>
    <w:p w14:paraId="2799005F" w14:textId="77777777" w:rsidR="00260A99" w:rsidRDefault="00260A99" w:rsidP="00FA0496">
      <w:pPr>
        <w:rPr>
          <w:lang w:val="es-ES_tradnl" w:eastAsia="es-ES"/>
        </w:rPr>
      </w:pPr>
    </w:p>
    <w:p w14:paraId="041FDA57" w14:textId="7EA0DBA5" w:rsidR="00260A99" w:rsidRPr="008F53AA" w:rsidRDefault="00260A99" w:rsidP="008F53AA">
      <w:pPr>
        <w:pStyle w:val="Ttulo3"/>
        <w:numPr>
          <w:ilvl w:val="2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18" w:name="_Toc173276707"/>
      <w:proofErr w:type="spellStart"/>
      <w:r w:rsidRPr="008F53AA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Connection</w:t>
      </w:r>
      <w:bookmarkEnd w:id="18"/>
      <w:proofErr w:type="spellEnd"/>
      <w:r w:rsidRPr="008F53AA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 xml:space="preserve"> </w:t>
      </w:r>
    </w:p>
    <w:p w14:paraId="269428A3" w14:textId="1A4C616E" w:rsidR="00260A99" w:rsidRDefault="00260A99" w:rsidP="00FA0496">
      <w:pPr>
        <w:rPr>
          <w:lang w:val="es-ES_tradnl" w:eastAsia="es-ES"/>
        </w:rPr>
      </w:pPr>
      <w:r>
        <w:rPr>
          <w:lang w:val="es-ES_tradnl" w:eastAsia="es-ES"/>
        </w:rPr>
        <w:tab/>
        <w:t xml:space="preserve">Para la creación he inicialización de una conexión se debe realizar directamente en el método que realiza el llamado o ejecución a la BBDD para el caso del Front AXISPRE, debe ser en las clases contenidas dentro del </w:t>
      </w:r>
      <w:proofErr w:type="spellStart"/>
      <w:r>
        <w:rPr>
          <w:lang w:val="es-ES_tradnl" w:eastAsia="es-ES"/>
        </w:rPr>
        <w:t>package</w:t>
      </w:r>
      <w:proofErr w:type="spellEnd"/>
      <w:r>
        <w:rPr>
          <w:lang w:val="es-ES_tradnl" w:eastAsia="es-ES"/>
        </w:rPr>
        <w:t xml:space="preserve"> JDBC y no en la clase </w:t>
      </w:r>
      <w:proofErr w:type="spellStart"/>
      <w:r>
        <w:rPr>
          <w:lang w:val="es-ES_tradnl" w:eastAsia="es-ES"/>
        </w:rPr>
        <w:t>service</w:t>
      </w:r>
      <w:proofErr w:type="spellEnd"/>
      <w:r>
        <w:rPr>
          <w:lang w:val="es-ES_tradnl" w:eastAsia="es-ES"/>
        </w:rPr>
        <w:t xml:space="preserve"> como esta codificado hasta ahora. </w:t>
      </w:r>
    </w:p>
    <w:p w14:paraId="351855E6" w14:textId="77777777" w:rsidR="00260A99" w:rsidRDefault="00260A99" w:rsidP="00FA0496">
      <w:pPr>
        <w:rPr>
          <w:lang w:val="es-ES_tradnl" w:eastAsia="es-ES"/>
        </w:rPr>
      </w:pPr>
    </w:p>
    <w:p w14:paraId="2E897380" w14:textId="321E1CCE" w:rsidR="00FE6A17" w:rsidRDefault="00260A99" w:rsidP="00FE6A17">
      <w:pPr>
        <w:rPr>
          <w:lang w:val="es-ES_tradnl" w:eastAsia="es-ES"/>
        </w:rPr>
      </w:pPr>
      <w:r>
        <w:rPr>
          <w:lang w:val="es-ES_tradnl" w:eastAsia="es-ES"/>
        </w:rPr>
        <w:t xml:space="preserve">La conexión debe generarse de forma independiente por cada método y no heredar conexiones ya que esto impide el correcto cierre de conexiones. </w:t>
      </w:r>
    </w:p>
    <w:p w14:paraId="7B586644" w14:textId="77777777" w:rsidR="00FE6A17" w:rsidRPr="00FE6A17" w:rsidRDefault="00FE6A17" w:rsidP="00FE6A17">
      <w:pPr>
        <w:rPr>
          <w:lang w:val="es-ES_tradnl" w:eastAsia="es-ES"/>
        </w:rPr>
      </w:pPr>
    </w:p>
    <w:p w14:paraId="44E8E640" w14:textId="3BBD1679" w:rsidR="00FE6A17" w:rsidRDefault="00FE6A17" w:rsidP="00FE6A17">
      <w:pPr>
        <w:pStyle w:val="Ttulo3"/>
        <w:numPr>
          <w:ilvl w:val="2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19" w:name="_Toc173276708"/>
      <w:r w:rsidRPr="00FE6A17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 xml:space="preserve">Nueva clase </w:t>
      </w:r>
      <w:r w:rsidRPr="00FE6A17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ConnectionFactory</w:t>
      </w:r>
      <w:r w:rsidRPr="00FE6A17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.java</w:t>
      </w:r>
      <w:bookmarkEnd w:id="19"/>
      <w:r w:rsidRPr="00FE6A17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 xml:space="preserve"> </w:t>
      </w:r>
    </w:p>
    <w:p w14:paraId="164A6072" w14:textId="31711408" w:rsidR="00FE6A17" w:rsidRDefault="00FE6A17" w:rsidP="00FE6A17">
      <w:pPr>
        <w:rPr>
          <w:lang w:val="es-ES_tradnl" w:eastAsia="es-ES"/>
        </w:rPr>
      </w:pPr>
      <w:r>
        <w:rPr>
          <w:lang w:val="es-ES_tradnl" w:eastAsia="es-ES"/>
        </w:rPr>
        <w:t>Para mejorar los procesos de conexiones y lograr un mejor estándar en las conexiones, se creó una nueva clase.</w:t>
      </w:r>
    </w:p>
    <w:p w14:paraId="4E3297F2" w14:textId="0D53AD7E" w:rsidR="00FE6A17" w:rsidRPr="00FE6A17" w:rsidRDefault="00FE6A17" w:rsidP="00FE6A17">
      <w:pPr>
        <w:rPr>
          <w:lang w:val="es-ES_tradnl" w:eastAsia="es-ES"/>
        </w:rPr>
      </w:pPr>
      <w:r>
        <w:rPr>
          <w:noProof/>
        </w:rPr>
        <w:lastRenderedPageBreak/>
        <w:drawing>
          <wp:inline distT="0" distB="0" distL="0" distR="0" wp14:anchorId="5E338254" wp14:editId="72D238CB">
            <wp:extent cx="5902325" cy="5975985"/>
            <wp:effectExtent l="19050" t="19050" r="22225" b="24765"/>
            <wp:docPr id="1075304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41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5975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8008C" w14:textId="77777777" w:rsidR="00260A99" w:rsidRDefault="00260A99" w:rsidP="00FA0496">
      <w:pPr>
        <w:rPr>
          <w:lang w:val="es-ES_tradnl" w:eastAsia="es-ES"/>
        </w:rPr>
      </w:pPr>
    </w:p>
    <w:p w14:paraId="3C2585BB" w14:textId="49C71DC6" w:rsidR="00260A99" w:rsidRPr="00417EF3" w:rsidRDefault="00260A99" w:rsidP="00417EF3">
      <w:pPr>
        <w:pStyle w:val="Ttulo3"/>
        <w:numPr>
          <w:ilvl w:val="2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20" w:name="_Toc173276709"/>
      <w:r w:rsidRPr="00417EF3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Código Actual:</w:t>
      </w:r>
      <w:bookmarkEnd w:id="20"/>
    </w:p>
    <w:p w14:paraId="6051331D" w14:textId="77777777" w:rsidR="00417EF3" w:rsidRDefault="00417EF3" w:rsidP="00FA0496">
      <w:pPr>
        <w:rPr>
          <w:lang w:val="es-ES_tradnl" w:eastAsia="es-ES"/>
        </w:rPr>
      </w:pPr>
    </w:p>
    <w:p w14:paraId="208FA29F" w14:textId="042552F0" w:rsidR="00417EF3" w:rsidRDefault="00417EF3" w:rsidP="00FA0496">
      <w:pPr>
        <w:rPr>
          <w:lang w:val="es-ES_tradnl" w:eastAsia="es-ES"/>
        </w:rPr>
      </w:pPr>
      <w:r>
        <w:rPr>
          <w:lang w:val="es-ES_tradnl" w:eastAsia="es-ES"/>
        </w:rPr>
        <w:t xml:space="preserve">Se </w:t>
      </w:r>
      <w:r w:rsidR="008F53AA">
        <w:rPr>
          <w:lang w:val="es-ES_tradnl" w:eastAsia="es-ES"/>
        </w:rPr>
        <w:t>está</w:t>
      </w:r>
      <w:r>
        <w:rPr>
          <w:lang w:val="es-ES_tradnl" w:eastAsia="es-ES"/>
        </w:rPr>
        <w:t xml:space="preserve"> llamando al constructor de la clase PAC_IAX_AVISO enviando como variable la conexión.</w:t>
      </w:r>
    </w:p>
    <w:p w14:paraId="1ADFE3D2" w14:textId="77777777" w:rsidR="00417EF3" w:rsidRDefault="00417EF3" w:rsidP="00FA0496">
      <w:pPr>
        <w:rPr>
          <w:lang w:val="es-ES_tradnl" w:eastAsia="es-ES"/>
        </w:rPr>
      </w:pPr>
    </w:p>
    <w:p w14:paraId="4E30DA3F" w14:textId="731EB368" w:rsidR="00417EF3" w:rsidRDefault="00417EF3" w:rsidP="00FA0496">
      <w:pPr>
        <w:rPr>
          <w:lang w:val="es-ES_tradnl" w:eastAsia="es-ES"/>
        </w:rPr>
      </w:pPr>
      <w:r>
        <w:rPr>
          <w:noProof/>
        </w:rPr>
        <w:lastRenderedPageBreak/>
        <w:drawing>
          <wp:inline distT="0" distB="0" distL="0" distR="0" wp14:anchorId="7BD57EDD" wp14:editId="1CB0C971">
            <wp:extent cx="5902325" cy="3815715"/>
            <wp:effectExtent l="19050" t="19050" r="22225" b="13335"/>
            <wp:docPr id="1587471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71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3815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30152F" w14:textId="77777777" w:rsidR="00260A99" w:rsidRDefault="00260A99" w:rsidP="00FA0496">
      <w:pPr>
        <w:rPr>
          <w:lang w:val="es-ES_tradnl" w:eastAsia="es-ES"/>
        </w:rPr>
      </w:pPr>
    </w:p>
    <w:p w14:paraId="1DB38280" w14:textId="77777777" w:rsidR="00417EF3" w:rsidRDefault="00417EF3" w:rsidP="00FA0496">
      <w:pPr>
        <w:rPr>
          <w:lang w:val="es-ES_tradnl" w:eastAsia="es-ES"/>
        </w:rPr>
      </w:pPr>
    </w:p>
    <w:p w14:paraId="087F92D7" w14:textId="77777777" w:rsidR="00417EF3" w:rsidRDefault="00417EF3" w:rsidP="00FA0496">
      <w:pPr>
        <w:rPr>
          <w:lang w:val="es-ES_tradnl" w:eastAsia="es-ES"/>
        </w:rPr>
      </w:pPr>
    </w:p>
    <w:p w14:paraId="6EFC5EC8" w14:textId="77777777" w:rsidR="00417EF3" w:rsidRDefault="00417EF3" w:rsidP="00FA0496">
      <w:pPr>
        <w:rPr>
          <w:lang w:val="es-ES_tradnl" w:eastAsia="es-ES"/>
        </w:rPr>
      </w:pPr>
    </w:p>
    <w:p w14:paraId="6E48DC27" w14:textId="77777777" w:rsidR="00417EF3" w:rsidRDefault="00417EF3" w:rsidP="00FA0496">
      <w:pPr>
        <w:rPr>
          <w:lang w:val="es-ES_tradnl" w:eastAsia="es-ES"/>
        </w:rPr>
      </w:pPr>
    </w:p>
    <w:p w14:paraId="43595A30" w14:textId="77777777" w:rsidR="00417EF3" w:rsidRDefault="00417EF3" w:rsidP="00FA0496">
      <w:pPr>
        <w:rPr>
          <w:lang w:val="es-ES_tradnl" w:eastAsia="es-ES"/>
        </w:rPr>
      </w:pPr>
    </w:p>
    <w:p w14:paraId="6739B9E1" w14:textId="77777777" w:rsidR="00417EF3" w:rsidRDefault="00417EF3" w:rsidP="00FA0496">
      <w:pPr>
        <w:rPr>
          <w:lang w:val="es-ES_tradnl" w:eastAsia="es-ES"/>
        </w:rPr>
      </w:pPr>
    </w:p>
    <w:p w14:paraId="27FB9E9B" w14:textId="2C9CE3CD" w:rsidR="00417EF3" w:rsidRPr="00417EF3" w:rsidRDefault="00417EF3" w:rsidP="00417EF3">
      <w:pPr>
        <w:pStyle w:val="Ttulo3"/>
        <w:numPr>
          <w:ilvl w:val="2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21" w:name="_Toc173276710"/>
      <w:r w:rsidRPr="00417EF3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Código Modificado</w:t>
      </w:r>
      <w:bookmarkEnd w:id="21"/>
    </w:p>
    <w:p w14:paraId="529EEB92" w14:textId="4341BEAC" w:rsidR="00417EF3" w:rsidRDefault="00417EF3" w:rsidP="00FA0496">
      <w:pPr>
        <w:rPr>
          <w:lang w:val="es-ES_tradnl" w:eastAsia="es-ES"/>
        </w:rPr>
      </w:pPr>
      <w:r>
        <w:rPr>
          <w:lang w:val="es-ES_tradnl" w:eastAsia="es-ES"/>
        </w:rPr>
        <w:t xml:space="preserve">La llamada al constructor debe ser limpia y la conexión debe ser implementada directamente en el método de destino del llamado. </w:t>
      </w:r>
    </w:p>
    <w:p w14:paraId="4F57FDB8" w14:textId="77777777" w:rsidR="00417EF3" w:rsidRDefault="00417EF3" w:rsidP="00FA0496">
      <w:pPr>
        <w:rPr>
          <w:lang w:val="es-ES_tradnl" w:eastAsia="es-ES"/>
        </w:rPr>
      </w:pPr>
    </w:p>
    <w:p w14:paraId="3274A0AE" w14:textId="27390C70" w:rsidR="00417EF3" w:rsidRDefault="00417EF3" w:rsidP="00FA0496">
      <w:pPr>
        <w:rPr>
          <w:lang w:val="es-ES_tradnl" w:eastAsia="es-ES"/>
        </w:rPr>
      </w:pPr>
      <w:r>
        <w:rPr>
          <w:noProof/>
        </w:rPr>
        <w:drawing>
          <wp:inline distT="0" distB="0" distL="0" distR="0" wp14:anchorId="2E6D8735" wp14:editId="7562E631">
            <wp:extent cx="5902325" cy="2220595"/>
            <wp:effectExtent l="19050" t="19050" r="22225" b="27305"/>
            <wp:docPr id="28851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1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22205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687337" w14:textId="77777777" w:rsidR="00A0724E" w:rsidRDefault="00A0724E" w:rsidP="00FA0496">
      <w:pPr>
        <w:rPr>
          <w:lang w:val="es-ES_tradnl" w:eastAsia="es-ES"/>
        </w:rPr>
      </w:pPr>
    </w:p>
    <w:p w14:paraId="554DF742" w14:textId="10CD854A" w:rsidR="00A0724E" w:rsidRPr="00A0724E" w:rsidRDefault="00A0724E" w:rsidP="00A0724E">
      <w:pPr>
        <w:pStyle w:val="Ttulo3"/>
        <w:numPr>
          <w:ilvl w:val="2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22" w:name="_Toc173276711"/>
      <w:r w:rsidRPr="00A0724E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lastRenderedPageBreak/>
        <w:t>Clases JDBC relacionadas Actuales</w:t>
      </w:r>
      <w:bookmarkEnd w:id="22"/>
    </w:p>
    <w:p w14:paraId="03F36AE8" w14:textId="64A087A3" w:rsidR="00A0724E" w:rsidRDefault="00A0724E" w:rsidP="00FA0496">
      <w:pPr>
        <w:rPr>
          <w:lang w:val="es-ES_tradnl" w:eastAsia="es-ES"/>
        </w:rPr>
      </w:pPr>
      <w:r>
        <w:rPr>
          <w:lang w:val="es-ES_tradnl" w:eastAsia="es-ES"/>
        </w:rPr>
        <w:t xml:space="preserve">En las clases JDBC actuales, se hereda la conexión desde en </w:t>
      </w:r>
      <w:proofErr w:type="spellStart"/>
      <w:r>
        <w:rPr>
          <w:lang w:val="es-ES_tradnl" w:eastAsia="es-ES"/>
        </w:rPr>
        <w:t>contructor</w:t>
      </w:r>
      <w:proofErr w:type="spellEnd"/>
      <w:r>
        <w:rPr>
          <w:lang w:val="es-ES_tradnl" w:eastAsia="es-ES"/>
        </w:rPr>
        <w:t xml:space="preserve">, estas conexiones quedan abiertas esperando ser reutilizadas, pero cada vez que estas son enviadas como variable se van creando nuevas instancias de conexión, lo que las va </w:t>
      </w:r>
      <w:r w:rsidR="008F53AA">
        <w:rPr>
          <w:lang w:val="es-ES_tradnl" w:eastAsia="es-ES"/>
        </w:rPr>
        <w:t>encolando, produciendo</w:t>
      </w:r>
      <w:r>
        <w:rPr>
          <w:lang w:val="es-ES_tradnl" w:eastAsia="es-ES"/>
        </w:rPr>
        <w:t xml:space="preserve"> colapso del sistema por </w:t>
      </w:r>
      <w:r w:rsidR="008F53AA">
        <w:rPr>
          <w:lang w:val="es-ES_tradnl" w:eastAsia="es-ES"/>
        </w:rPr>
        <w:t>límite</w:t>
      </w:r>
      <w:r>
        <w:rPr>
          <w:lang w:val="es-ES_tradnl" w:eastAsia="es-ES"/>
        </w:rPr>
        <w:t xml:space="preserve"> de conexiones. </w:t>
      </w:r>
    </w:p>
    <w:p w14:paraId="62F0F8E6" w14:textId="77777777" w:rsidR="00A0724E" w:rsidRDefault="00A0724E" w:rsidP="00FA0496">
      <w:pPr>
        <w:rPr>
          <w:lang w:val="es-ES_tradnl" w:eastAsia="es-ES"/>
        </w:rPr>
      </w:pPr>
    </w:p>
    <w:p w14:paraId="212127E8" w14:textId="21D1C240" w:rsidR="00A0724E" w:rsidRDefault="00A0724E" w:rsidP="00FA0496">
      <w:pPr>
        <w:rPr>
          <w:lang w:val="es-ES_tradnl" w:eastAsia="es-ES"/>
        </w:rPr>
      </w:pPr>
      <w:r>
        <w:rPr>
          <w:lang w:val="es-ES_tradnl" w:eastAsia="es-ES"/>
        </w:rPr>
        <w:t xml:space="preserve">Por esta razón de ahora en más, cada ver que se modifique o se cree una nueva funcionalidad, esta debe ser revisada y corregida por el desarrollador. </w:t>
      </w:r>
    </w:p>
    <w:p w14:paraId="56B2D138" w14:textId="77777777" w:rsidR="00A0724E" w:rsidRDefault="00A0724E" w:rsidP="00FA0496">
      <w:pPr>
        <w:rPr>
          <w:lang w:val="es-ES_tradnl" w:eastAsia="es-ES"/>
        </w:rPr>
      </w:pPr>
    </w:p>
    <w:p w14:paraId="1E4260CB" w14:textId="1BD5CF08" w:rsidR="00A0724E" w:rsidRDefault="00A0724E" w:rsidP="00FA0496">
      <w:pPr>
        <w:rPr>
          <w:lang w:val="es-ES_tradnl" w:eastAsia="es-ES"/>
        </w:rPr>
      </w:pPr>
      <w:r>
        <w:rPr>
          <w:noProof/>
        </w:rPr>
        <w:drawing>
          <wp:inline distT="0" distB="0" distL="0" distR="0" wp14:anchorId="747427B1" wp14:editId="23887BBE">
            <wp:extent cx="5902325" cy="2834005"/>
            <wp:effectExtent l="19050" t="19050" r="22225" b="23495"/>
            <wp:docPr id="1791119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19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2834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FAEF01" w14:textId="77777777" w:rsidR="00A0724E" w:rsidRDefault="00A0724E" w:rsidP="00FA0496">
      <w:pPr>
        <w:rPr>
          <w:lang w:val="es-ES_tradnl" w:eastAsia="es-ES"/>
        </w:rPr>
      </w:pPr>
    </w:p>
    <w:p w14:paraId="2C10288D" w14:textId="77777777" w:rsidR="00A0724E" w:rsidRDefault="00A0724E" w:rsidP="00FA0496">
      <w:pPr>
        <w:rPr>
          <w:lang w:val="es-ES_tradnl" w:eastAsia="es-ES"/>
        </w:rPr>
      </w:pPr>
    </w:p>
    <w:p w14:paraId="24B6DF4A" w14:textId="77777777" w:rsidR="00417EF3" w:rsidRDefault="00417EF3" w:rsidP="00FA0496">
      <w:pPr>
        <w:rPr>
          <w:lang w:val="es-ES_tradnl" w:eastAsia="es-ES"/>
        </w:rPr>
      </w:pPr>
    </w:p>
    <w:p w14:paraId="58217633" w14:textId="6DC8414F" w:rsidR="00A0724E" w:rsidRPr="00A0724E" w:rsidRDefault="00A0724E" w:rsidP="00A0724E">
      <w:pPr>
        <w:pStyle w:val="Ttulo3"/>
        <w:numPr>
          <w:ilvl w:val="2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23" w:name="_Toc173276712"/>
      <w:r w:rsidRPr="00A0724E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Clases JDBC Relacionadas Corregidas</w:t>
      </w:r>
      <w:bookmarkEnd w:id="23"/>
    </w:p>
    <w:p w14:paraId="7D4F2FBB" w14:textId="77777777" w:rsidR="005E35EB" w:rsidRDefault="005E35EB" w:rsidP="00FA0496">
      <w:pPr>
        <w:rPr>
          <w:lang w:val="es-ES_tradnl" w:eastAsia="es-ES"/>
        </w:rPr>
      </w:pPr>
    </w:p>
    <w:p w14:paraId="30F09869" w14:textId="45F414F6" w:rsidR="0059621F" w:rsidRPr="0059621F" w:rsidRDefault="0059621F" w:rsidP="0059621F">
      <w:pPr>
        <w:pStyle w:val="Ttulo3"/>
        <w:numPr>
          <w:ilvl w:val="3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24" w:name="_Toc173276713"/>
      <w:r w:rsidRPr="0059621F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Opción 1</w:t>
      </w:r>
      <w:bookmarkEnd w:id="24"/>
    </w:p>
    <w:p w14:paraId="5ED9D51F" w14:textId="430A2F07" w:rsidR="0059621F" w:rsidRPr="0059621F" w:rsidRDefault="0059621F" w:rsidP="00FA0496">
      <w:pPr>
        <w:rPr>
          <w:lang w:val="es-ES_tradnl" w:eastAsia="es-ES"/>
        </w:rPr>
      </w:pPr>
      <w:r>
        <w:rPr>
          <w:lang w:val="es-ES_tradnl" w:eastAsia="es-ES"/>
        </w:rPr>
        <w:t xml:space="preserve">En este fragmento se muestra como está siendo utilizada la conexión y la declaración, al crear un </w:t>
      </w:r>
      <w:proofErr w:type="spellStart"/>
      <w:r>
        <w:rPr>
          <w:lang w:val="es-ES_tradnl" w:eastAsia="es-ES"/>
        </w:rPr>
        <w:t>connection</w:t>
      </w:r>
      <w:proofErr w:type="spellEnd"/>
      <w:r>
        <w:rPr>
          <w:lang w:val="es-ES_tradnl" w:eastAsia="es-ES"/>
        </w:rPr>
        <w:t xml:space="preserve"> y </w:t>
      </w:r>
      <w:proofErr w:type="spellStart"/>
      <w:r>
        <w:rPr>
          <w:lang w:val="es-ES_tradnl" w:eastAsia="es-ES"/>
        </w:rPr>
        <w:t>callableStatement</w:t>
      </w:r>
      <w:proofErr w:type="spellEnd"/>
      <w:r>
        <w:rPr>
          <w:lang w:val="es-ES_tradnl" w:eastAsia="es-ES"/>
        </w:rPr>
        <w:t xml:space="preserve"> dentro de la sentencia </w:t>
      </w:r>
      <w:r>
        <w:rPr>
          <w:rFonts w:ascii="Consolas" w:hAnsi="Consolas"/>
          <w:b/>
          <w:bCs/>
          <w:color w:val="7F0055"/>
          <w:szCs w:val="20"/>
          <w:shd w:val="clear" w:color="auto" w:fill="FFFFFF"/>
        </w:rPr>
        <w:t xml:space="preserve">try </w:t>
      </w:r>
      <w:r>
        <w:rPr>
          <w:lang w:val="es-ES_tradnl" w:eastAsia="es-ES"/>
        </w:rPr>
        <w:t>del bloque automáticamente cierra la conexión y la declaración.</w:t>
      </w:r>
    </w:p>
    <w:p w14:paraId="6DD625D1" w14:textId="77777777" w:rsidR="0059621F" w:rsidRPr="0059621F" w:rsidRDefault="0059621F" w:rsidP="00FA0496">
      <w:pPr>
        <w:rPr>
          <w:b/>
          <w:bCs/>
          <w:lang w:val="es-ES_tradnl" w:eastAsia="es-ES"/>
        </w:rPr>
      </w:pPr>
    </w:p>
    <w:p w14:paraId="402D1F3D" w14:textId="186EC367" w:rsidR="0059621F" w:rsidRDefault="0059621F" w:rsidP="00FA0496">
      <w:pPr>
        <w:rPr>
          <w:lang w:val="es-ES_tradnl" w:eastAsia="es-ES"/>
        </w:rPr>
      </w:pPr>
      <w:r>
        <w:rPr>
          <w:noProof/>
        </w:rPr>
        <w:drawing>
          <wp:inline distT="0" distB="0" distL="0" distR="0" wp14:anchorId="6C4AF2D9" wp14:editId="336A8469">
            <wp:extent cx="5902325" cy="2194560"/>
            <wp:effectExtent l="19050" t="19050" r="22225" b="15240"/>
            <wp:docPr id="783167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679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BB098C" w14:textId="77777777" w:rsidR="0059621F" w:rsidRDefault="0059621F" w:rsidP="00FA0496">
      <w:pPr>
        <w:rPr>
          <w:lang w:val="es-ES_tradnl" w:eastAsia="es-ES"/>
        </w:rPr>
      </w:pPr>
    </w:p>
    <w:p w14:paraId="747BD3BB" w14:textId="732B2912" w:rsidR="0059621F" w:rsidRPr="0059621F" w:rsidRDefault="0059621F" w:rsidP="0059621F">
      <w:pPr>
        <w:pStyle w:val="Ttulo3"/>
        <w:numPr>
          <w:ilvl w:val="3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25" w:name="_Toc173276714"/>
      <w:r w:rsidRPr="0059621F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lastRenderedPageBreak/>
        <w:t>Opción 2</w:t>
      </w:r>
      <w:bookmarkEnd w:id="25"/>
    </w:p>
    <w:p w14:paraId="30968E73" w14:textId="77777777" w:rsidR="0059621F" w:rsidRDefault="0059621F" w:rsidP="0059621F">
      <w:pPr>
        <w:rPr>
          <w:lang w:val="es-ES_tradnl" w:eastAsia="es-ES"/>
        </w:rPr>
      </w:pPr>
      <w:r>
        <w:rPr>
          <w:lang w:val="es-ES_tradnl" w:eastAsia="es-ES"/>
        </w:rPr>
        <w:t xml:space="preserve">También está la opción de declarar </w:t>
      </w:r>
      <w:proofErr w:type="spellStart"/>
      <w:r>
        <w:rPr>
          <w:lang w:val="es-ES_tradnl" w:eastAsia="es-ES"/>
        </w:rPr>
        <w:t>connection</w:t>
      </w:r>
      <w:proofErr w:type="spellEnd"/>
      <w:r>
        <w:rPr>
          <w:lang w:val="es-ES_tradnl" w:eastAsia="es-ES"/>
        </w:rPr>
        <w:t xml:space="preserve"> y </w:t>
      </w:r>
      <w:proofErr w:type="spellStart"/>
      <w:r>
        <w:rPr>
          <w:lang w:val="es-ES_tradnl" w:eastAsia="es-ES"/>
        </w:rPr>
        <w:t>callableStattemet</w:t>
      </w:r>
      <w:proofErr w:type="spellEnd"/>
      <w:r>
        <w:rPr>
          <w:lang w:val="es-ES_tradnl" w:eastAsia="es-ES"/>
        </w:rPr>
        <w:t xml:space="preserve"> fuera del bloque como </w:t>
      </w:r>
      <w:proofErr w:type="spellStart"/>
      <w:r>
        <w:rPr>
          <w:lang w:val="es-ES_tradnl" w:eastAsia="es-ES"/>
        </w:rPr>
        <w:t>null</w:t>
      </w:r>
      <w:proofErr w:type="spellEnd"/>
      <w:r>
        <w:rPr>
          <w:lang w:val="es-ES_tradnl" w:eastAsia="es-ES"/>
        </w:rPr>
        <w:t xml:space="preserve">, inicializarlas dentro del bloque y cerrar la conexión y la declaración en </w:t>
      </w:r>
      <w:proofErr w:type="spellStart"/>
      <w:proofErr w:type="gramStart"/>
      <w:r>
        <w:rPr>
          <w:rFonts w:ascii="Consolas" w:hAnsi="Consolas"/>
          <w:b/>
          <w:bCs/>
          <w:color w:val="7F0055"/>
          <w:szCs w:val="20"/>
          <w:shd w:val="clear" w:color="auto" w:fill="FFFFFF"/>
        </w:rPr>
        <w:t>finally</w:t>
      </w:r>
      <w:proofErr w:type="spellEnd"/>
      <w:r>
        <w:rPr>
          <w:lang w:val="es-ES_tradnl" w:eastAsia="es-ES"/>
        </w:rPr>
        <w:t>{</w:t>
      </w:r>
      <w:proofErr w:type="gramEnd"/>
      <w:r>
        <w:rPr>
          <w:lang w:val="es-ES_tradnl" w:eastAsia="es-ES"/>
        </w:rPr>
        <w:t>}</w:t>
      </w:r>
    </w:p>
    <w:p w14:paraId="58C249D0" w14:textId="77777777" w:rsidR="0059621F" w:rsidRPr="0059621F" w:rsidRDefault="0059621F" w:rsidP="00FA0496">
      <w:pPr>
        <w:rPr>
          <w:b/>
          <w:bCs/>
          <w:lang w:val="es-ES_tradnl" w:eastAsia="es-ES"/>
        </w:rPr>
      </w:pPr>
    </w:p>
    <w:p w14:paraId="1CFCA0B7" w14:textId="3D91B908" w:rsidR="00A0724E" w:rsidRDefault="005B7C85" w:rsidP="005B7C85">
      <w:pPr>
        <w:rPr>
          <w:lang w:val="es-ES_tradnl" w:eastAsia="es-ES"/>
        </w:rPr>
      </w:pPr>
      <w:r>
        <w:rPr>
          <w:noProof/>
        </w:rPr>
        <w:drawing>
          <wp:inline distT="0" distB="0" distL="0" distR="0" wp14:anchorId="1A743B74" wp14:editId="3EEF26A4">
            <wp:extent cx="5902325" cy="2982595"/>
            <wp:effectExtent l="19050" t="19050" r="22225" b="27305"/>
            <wp:docPr id="1259715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15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2982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B4DFC8" w14:textId="77777777" w:rsidR="005E35EB" w:rsidRDefault="005E35EB" w:rsidP="00FA0496">
      <w:pPr>
        <w:rPr>
          <w:lang w:val="es-ES_tradnl" w:eastAsia="es-ES"/>
        </w:rPr>
      </w:pPr>
    </w:p>
    <w:p w14:paraId="5EC595E9" w14:textId="77777777" w:rsidR="00683077" w:rsidRDefault="00683077" w:rsidP="00FA0496">
      <w:pPr>
        <w:rPr>
          <w:lang w:val="es-ES_tradnl" w:eastAsia="es-ES"/>
        </w:rPr>
      </w:pPr>
    </w:p>
    <w:p w14:paraId="55158893" w14:textId="6EE588F6" w:rsidR="005E35EB" w:rsidRPr="00683077" w:rsidRDefault="005E35EB" w:rsidP="00683077">
      <w:pPr>
        <w:pStyle w:val="Ttulo3"/>
        <w:numPr>
          <w:ilvl w:val="1"/>
          <w:numId w:val="7"/>
        </w:numPr>
        <w:spacing w:before="60" w:after="0"/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</w:pPr>
      <w:bookmarkStart w:id="26" w:name="_Toc173276715"/>
      <w:r w:rsidRPr="00683077">
        <w:rPr>
          <w:i/>
          <w:color w:val="1F3864" w:themeColor="accent1" w:themeShade="80"/>
          <w:spacing w:val="-5"/>
          <w:sz w:val="28"/>
          <w:szCs w:val="28"/>
          <w:lang w:val="es-ES_tradnl" w:eastAsia="es-ES"/>
        </w:rPr>
        <w:t>Otras observaciones importantes</w:t>
      </w:r>
      <w:bookmarkEnd w:id="26"/>
    </w:p>
    <w:p w14:paraId="23AEF35F" w14:textId="736D4B72" w:rsidR="00683077" w:rsidRPr="00683077" w:rsidRDefault="00683077" w:rsidP="00683077">
      <w:pPr>
        <w:rPr>
          <w:lang w:val="es-ES_tradnl" w:eastAsia="es-ES"/>
        </w:rPr>
      </w:pPr>
      <w:r w:rsidRPr="00683077">
        <w:rPr>
          <w:lang w:val="es-ES_tradnl" w:eastAsia="es-ES"/>
        </w:rPr>
        <w:t xml:space="preserve">Para la correcta codificación debemos seguir los estándares de java, </w:t>
      </w:r>
      <w:r w:rsidR="008F53AA">
        <w:rPr>
          <w:lang w:val="es-ES_tradnl" w:eastAsia="es-ES"/>
        </w:rPr>
        <w:t xml:space="preserve">donde </w:t>
      </w:r>
      <w:r w:rsidRPr="00683077">
        <w:rPr>
          <w:lang w:val="es-ES_tradnl" w:eastAsia="es-ES"/>
        </w:rPr>
        <w:t>se deben tener las siguientes consideraciones:</w:t>
      </w:r>
    </w:p>
    <w:p w14:paraId="4462F71D" w14:textId="77777777" w:rsidR="00683077" w:rsidRDefault="00683077" w:rsidP="00FA0496">
      <w:pPr>
        <w:rPr>
          <w:lang w:val="es-ES_tradnl" w:eastAsia="es-ES"/>
        </w:rPr>
      </w:pPr>
    </w:p>
    <w:p w14:paraId="69A39C5A" w14:textId="2FF5347C" w:rsidR="00683077" w:rsidRDefault="00683077" w:rsidP="00FA0496">
      <w:pPr>
        <w:rPr>
          <w:lang w:val="es-ES_tradnl" w:eastAsia="es-ES"/>
        </w:rPr>
      </w:pPr>
      <w:r w:rsidRPr="00EF25F7">
        <w:rPr>
          <w:b/>
          <w:bCs/>
          <w:lang w:val="es-ES_tradnl" w:eastAsia="es-ES"/>
        </w:rPr>
        <w:t xml:space="preserve">Ejemplo </w:t>
      </w:r>
      <w:r w:rsidR="008F53AA" w:rsidRPr="00EF25F7">
        <w:rPr>
          <w:b/>
          <w:bCs/>
          <w:lang w:val="es-ES_tradnl" w:eastAsia="es-ES"/>
        </w:rPr>
        <w:t>1</w:t>
      </w:r>
      <w:r w:rsidRPr="00EF25F7">
        <w:rPr>
          <w:b/>
          <w:bCs/>
          <w:lang w:val="es-ES_tradnl" w:eastAsia="es-ES"/>
        </w:rPr>
        <w:t>:</w:t>
      </w:r>
      <w:r w:rsidR="008F53AA">
        <w:rPr>
          <w:lang w:val="es-ES_tradnl" w:eastAsia="es-ES"/>
        </w:rPr>
        <w:t xml:space="preserve"> Problemas de codificación y nomenclaturas fuera del estándar java en clase </w:t>
      </w:r>
      <w:proofErr w:type="spellStart"/>
      <w:r w:rsidR="008F53AA">
        <w:rPr>
          <w:lang w:val="es-ES_tradnl" w:eastAsia="es-ES"/>
        </w:rPr>
        <w:t>service</w:t>
      </w:r>
      <w:proofErr w:type="spellEnd"/>
      <w:r w:rsidR="008F53AA">
        <w:rPr>
          <w:lang w:val="es-ES_tradnl" w:eastAsia="es-ES"/>
        </w:rPr>
        <w:t>.</w:t>
      </w:r>
    </w:p>
    <w:p w14:paraId="0A2F7AD5" w14:textId="77777777" w:rsidR="008F53AA" w:rsidRDefault="008F53AA" w:rsidP="00FA0496">
      <w:pPr>
        <w:rPr>
          <w:lang w:val="es-ES_tradnl" w:eastAsia="es-ES"/>
        </w:rPr>
      </w:pPr>
    </w:p>
    <w:p w14:paraId="3AA23B83" w14:textId="7CD1ED93" w:rsidR="00683077" w:rsidRDefault="00683077" w:rsidP="00FA0496">
      <w:pPr>
        <w:rPr>
          <w:lang w:val="es-ES_tradnl" w:eastAsia="es-ES"/>
        </w:rPr>
      </w:pPr>
      <w:r>
        <w:rPr>
          <w:noProof/>
        </w:rPr>
        <w:drawing>
          <wp:inline distT="0" distB="0" distL="0" distR="0" wp14:anchorId="1C940A34" wp14:editId="0CFD26BF">
            <wp:extent cx="5405719" cy="3276000"/>
            <wp:effectExtent l="19050" t="19050" r="24130" b="19685"/>
            <wp:docPr id="902364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646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5719" cy="3276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907A0C" w14:textId="77777777" w:rsidR="00683077" w:rsidRDefault="00683077" w:rsidP="00FA0496">
      <w:pPr>
        <w:rPr>
          <w:lang w:val="es-ES_tradnl" w:eastAsia="es-ES"/>
        </w:rPr>
      </w:pPr>
    </w:p>
    <w:p w14:paraId="19FA3011" w14:textId="09D92CDD" w:rsidR="00683077" w:rsidRDefault="00683077" w:rsidP="00FA0496">
      <w:pPr>
        <w:rPr>
          <w:lang w:val="es-ES_tradnl" w:eastAsia="es-ES"/>
        </w:rPr>
      </w:pPr>
      <w:r w:rsidRPr="00EF25F7">
        <w:rPr>
          <w:b/>
          <w:bCs/>
          <w:lang w:val="es-ES_tradnl" w:eastAsia="es-ES"/>
        </w:rPr>
        <w:t>Ejemplo 2:</w:t>
      </w:r>
      <w:r w:rsidR="008F53AA">
        <w:rPr>
          <w:lang w:val="es-ES_tradnl" w:eastAsia="es-ES"/>
        </w:rPr>
        <w:t xml:space="preserve"> Problemas de codificación y nomenclaturas fuera del estándar java en clase JDBC.</w:t>
      </w:r>
    </w:p>
    <w:p w14:paraId="3BE36F25" w14:textId="77777777" w:rsidR="00EF25F7" w:rsidRDefault="00EF25F7" w:rsidP="00FA0496">
      <w:pPr>
        <w:rPr>
          <w:lang w:val="es-ES_tradnl" w:eastAsia="es-ES"/>
        </w:rPr>
      </w:pPr>
    </w:p>
    <w:p w14:paraId="208CECF3" w14:textId="12897776" w:rsidR="00683077" w:rsidRDefault="00683077" w:rsidP="00FA0496">
      <w:pPr>
        <w:rPr>
          <w:lang w:val="es-ES_tradnl" w:eastAsia="es-ES"/>
        </w:rPr>
      </w:pPr>
      <w:r>
        <w:rPr>
          <w:noProof/>
        </w:rPr>
        <w:drawing>
          <wp:inline distT="0" distB="0" distL="0" distR="0" wp14:anchorId="3EB8B5FF" wp14:editId="1B653EB7">
            <wp:extent cx="5902325" cy="2955925"/>
            <wp:effectExtent l="19050" t="19050" r="22225" b="15875"/>
            <wp:docPr id="242512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121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29559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3E56CB" w14:textId="77777777" w:rsidR="005E35EB" w:rsidRDefault="005E35EB" w:rsidP="00FA0496">
      <w:pPr>
        <w:rPr>
          <w:lang w:val="es-ES_tradnl" w:eastAsia="es-ES"/>
        </w:rPr>
      </w:pPr>
    </w:p>
    <w:p w14:paraId="0D4183DA" w14:textId="2A30ACBC" w:rsidR="005E35EB" w:rsidRDefault="005E35EB" w:rsidP="00FA0496">
      <w:pPr>
        <w:rPr>
          <w:lang w:val="es-ES_tradnl" w:eastAsia="es-ES"/>
        </w:rPr>
      </w:pPr>
      <w:r>
        <w:rPr>
          <w:lang w:val="es-ES_tradnl" w:eastAsia="es-ES"/>
        </w:rPr>
        <w:t>Para la correcta codificación debemos seguir los estándares de java, para se deben tener las siguientes consideraciones:</w:t>
      </w:r>
    </w:p>
    <w:p w14:paraId="38DC633F" w14:textId="77777777" w:rsidR="005E35EB" w:rsidRDefault="005E35EB" w:rsidP="00FA0496">
      <w:pPr>
        <w:rPr>
          <w:lang w:val="es-ES_tradnl" w:eastAsia="es-ES"/>
        </w:rPr>
      </w:pPr>
    </w:p>
    <w:p w14:paraId="3C90BC27" w14:textId="77777777" w:rsidR="005E35EB" w:rsidRPr="002133CE" w:rsidRDefault="005E35EB" w:rsidP="00FA0496">
      <w:pPr>
        <w:rPr>
          <w:u w:val="single"/>
          <w:lang w:val="es-ES_tradnl" w:eastAsia="es-ES"/>
        </w:rPr>
      </w:pPr>
      <w:r w:rsidRPr="002133CE">
        <w:rPr>
          <w:u w:val="single"/>
          <w:lang w:val="es-ES_tradnl" w:eastAsia="es-ES"/>
        </w:rPr>
        <w:t xml:space="preserve">Usar nomenclatura java </w:t>
      </w:r>
      <w:r w:rsidRPr="002133CE">
        <w:rPr>
          <w:b/>
          <w:bCs/>
          <w:u w:val="single"/>
          <w:lang w:val="es-ES_tradnl" w:eastAsia="es-ES"/>
        </w:rPr>
        <w:t>Camel Case</w:t>
      </w:r>
    </w:p>
    <w:p w14:paraId="68E9B354" w14:textId="77777777" w:rsidR="002133CE" w:rsidRDefault="005E35EB" w:rsidP="00FA0496">
      <w:pPr>
        <w:rPr>
          <w:lang w:val="es-ES_tradnl" w:eastAsia="es-ES"/>
        </w:rPr>
      </w:pPr>
      <w:r>
        <w:rPr>
          <w:lang w:val="es-ES_tradnl" w:eastAsia="es-ES"/>
        </w:rPr>
        <w:tab/>
        <w:t xml:space="preserve">Nombre de variables y métodos: </w:t>
      </w:r>
    </w:p>
    <w:p w14:paraId="1AD8C602" w14:textId="77777777" w:rsidR="002133CE" w:rsidRDefault="002133CE" w:rsidP="002133CE">
      <w:pPr>
        <w:ind w:left="288" w:firstLine="288"/>
        <w:rPr>
          <w:lang w:val="es-ES_tradnl" w:eastAsia="es-ES"/>
        </w:rPr>
      </w:pPr>
      <w:r>
        <w:rPr>
          <w:lang w:val="es-ES_tradnl" w:eastAsia="es-ES"/>
        </w:rPr>
        <w:t>V</w:t>
      </w:r>
      <w:r w:rsidR="005E35EB">
        <w:rPr>
          <w:lang w:val="es-ES_tradnl" w:eastAsia="es-ES"/>
        </w:rPr>
        <w:t>ariables descriptivas</w:t>
      </w:r>
    </w:p>
    <w:p w14:paraId="1AB0197A" w14:textId="77777777" w:rsidR="002133CE" w:rsidRDefault="002133CE" w:rsidP="002133CE">
      <w:pPr>
        <w:ind w:left="288" w:firstLine="288"/>
        <w:rPr>
          <w:lang w:val="es-ES_tradnl" w:eastAsia="es-ES"/>
        </w:rPr>
      </w:pPr>
      <w:r>
        <w:rPr>
          <w:lang w:val="es-ES_tradnl" w:eastAsia="es-ES"/>
        </w:rPr>
        <w:t>N</w:t>
      </w:r>
      <w:r w:rsidR="005E35EB">
        <w:rPr>
          <w:lang w:val="es-ES_tradnl" w:eastAsia="es-ES"/>
        </w:rPr>
        <w:t>o usar guiones entre palabras</w:t>
      </w:r>
    </w:p>
    <w:p w14:paraId="0411094B" w14:textId="77777777" w:rsidR="002133CE" w:rsidRDefault="002133CE" w:rsidP="002133CE">
      <w:pPr>
        <w:ind w:left="288" w:firstLine="288"/>
        <w:rPr>
          <w:lang w:val="es-ES_tradnl" w:eastAsia="es-ES"/>
        </w:rPr>
      </w:pPr>
      <w:r>
        <w:rPr>
          <w:lang w:val="es-ES_tradnl" w:eastAsia="es-ES"/>
        </w:rPr>
        <w:t>N</w:t>
      </w:r>
      <w:r w:rsidR="005E35EB">
        <w:rPr>
          <w:lang w:val="es-ES_tradnl" w:eastAsia="es-ES"/>
        </w:rPr>
        <w:t>o usar números ni caracteres especiales</w:t>
      </w:r>
    </w:p>
    <w:p w14:paraId="16F5C73C" w14:textId="19AFB074" w:rsidR="005E35EB" w:rsidRDefault="002133CE" w:rsidP="002133CE">
      <w:pPr>
        <w:ind w:left="288" w:firstLine="288"/>
        <w:rPr>
          <w:lang w:val="es-ES_tradnl" w:eastAsia="es-ES"/>
        </w:rPr>
      </w:pPr>
      <w:r>
        <w:rPr>
          <w:lang w:val="es-ES_tradnl" w:eastAsia="es-ES"/>
        </w:rPr>
        <w:t>U</w:t>
      </w:r>
      <w:r w:rsidR="005E35EB">
        <w:rPr>
          <w:lang w:val="es-ES_tradnl" w:eastAsia="es-ES"/>
        </w:rPr>
        <w:t xml:space="preserve">sar siempre el estándar </w:t>
      </w:r>
      <w:proofErr w:type="spellStart"/>
      <w:r w:rsidR="005E35EB">
        <w:rPr>
          <w:lang w:val="es-ES_tradnl" w:eastAsia="es-ES"/>
        </w:rPr>
        <w:t>camelCase</w:t>
      </w:r>
      <w:proofErr w:type="spellEnd"/>
      <w:r w:rsidR="005E35EB">
        <w:rPr>
          <w:lang w:val="es-ES_tradnl" w:eastAsia="es-ES"/>
        </w:rPr>
        <w:t xml:space="preserve"> para nombrar variables o métodos.</w:t>
      </w:r>
    </w:p>
    <w:p w14:paraId="0BF07333" w14:textId="77777777" w:rsidR="005E35EB" w:rsidRDefault="005E35EB" w:rsidP="00FA0496">
      <w:pPr>
        <w:rPr>
          <w:lang w:val="es-ES_tradnl" w:eastAsia="es-ES"/>
        </w:rPr>
      </w:pPr>
    </w:p>
    <w:p w14:paraId="61BB219F" w14:textId="77777777" w:rsidR="002133CE" w:rsidRDefault="00683077" w:rsidP="00FA0496">
      <w:pPr>
        <w:rPr>
          <w:lang w:val="es-ES_tradnl" w:eastAsia="es-ES"/>
        </w:rPr>
      </w:pPr>
      <w:r w:rsidRPr="002133CE">
        <w:rPr>
          <w:u w:val="single"/>
          <w:lang w:val="es-ES_tradnl" w:eastAsia="es-ES"/>
        </w:rPr>
        <w:t>Constantes</w:t>
      </w:r>
      <w:r>
        <w:rPr>
          <w:lang w:val="es-ES_tradnl" w:eastAsia="es-ES"/>
        </w:rPr>
        <w:t xml:space="preserve"> </w:t>
      </w:r>
    </w:p>
    <w:p w14:paraId="1983A5F5" w14:textId="77777777" w:rsidR="002133CE" w:rsidRDefault="002133CE" w:rsidP="00FA0496">
      <w:pPr>
        <w:rPr>
          <w:lang w:val="es-ES_tradnl" w:eastAsia="es-ES"/>
        </w:rPr>
      </w:pPr>
      <w:r>
        <w:rPr>
          <w:lang w:val="es-ES_tradnl" w:eastAsia="es-ES"/>
        </w:rPr>
        <w:t>D</w:t>
      </w:r>
      <w:r w:rsidR="00683077">
        <w:rPr>
          <w:lang w:val="es-ES_tradnl" w:eastAsia="es-ES"/>
        </w:rPr>
        <w:t>eben ser final</w:t>
      </w:r>
    </w:p>
    <w:p w14:paraId="2B9EF398" w14:textId="51990DEC" w:rsidR="005E35EB" w:rsidRDefault="002133CE" w:rsidP="00FA0496">
      <w:pPr>
        <w:rPr>
          <w:lang w:val="es-ES_tradnl" w:eastAsia="es-ES"/>
        </w:rPr>
      </w:pPr>
      <w:r>
        <w:rPr>
          <w:lang w:val="es-ES_tradnl" w:eastAsia="es-ES"/>
        </w:rPr>
        <w:t>L</w:t>
      </w:r>
      <w:r w:rsidR="00683077">
        <w:rPr>
          <w:lang w:val="es-ES_tradnl" w:eastAsia="es-ES"/>
        </w:rPr>
        <w:t>as constantes son en mayúsculas y se puede usar _</w:t>
      </w:r>
      <w:r>
        <w:rPr>
          <w:lang w:val="es-ES_tradnl" w:eastAsia="es-ES"/>
        </w:rPr>
        <w:t xml:space="preserve"> como separador de palabras</w:t>
      </w:r>
    </w:p>
    <w:p w14:paraId="6961051B" w14:textId="77777777" w:rsidR="002133CE" w:rsidRDefault="002133CE" w:rsidP="00FA0496">
      <w:pPr>
        <w:rPr>
          <w:lang w:val="es-ES_tradnl" w:eastAsia="es-ES"/>
        </w:rPr>
      </w:pPr>
    </w:p>
    <w:p w14:paraId="7601F10C" w14:textId="72541E64" w:rsidR="00683077" w:rsidRDefault="002133CE" w:rsidP="00FA0496">
      <w:pPr>
        <w:rPr>
          <w:lang w:val="es-ES_tradnl" w:eastAsia="es-ES"/>
        </w:rPr>
      </w:pPr>
      <w:r>
        <w:rPr>
          <w:lang w:val="es-ES_tradnl" w:eastAsia="es-ES"/>
        </w:rPr>
        <w:t>V</w:t>
      </w:r>
      <w:r w:rsidR="00683077">
        <w:rPr>
          <w:lang w:val="es-ES_tradnl" w:eastAsia="es-ES"/>
        </w:rPr>
        <w:t>ariables</w:t>
      </w:r>
      <w:r>
        <w:rPr>
          <w:lang w:val="es-ES_tradnl" w:eastAsia="es-ES"/>
        </w:rPr>
        <w:t xml:space="preserve"> locales d</w:t>
      </w:r>
      <w:r w:rsidR="00683077">
        <w:rPr>
          <w:lang w:val="es-ES_tradnl" w:eastAsia="es-ES"/>
        </w:rPr>
        <w:t>eben ser privadas.</w:t>
      </w:r>
    </w:p>
    <w:p w14:paraId="7E5CEC88" w14:textId="77777777" w:rsidR="00683077" w:rsidRDefault="00683077" w:rsidP="00FA0496">
      <w:pPr>
        <w:rPr>
          <w:lang w:val="es-ES_tradnl" w:eastAsia="es-ES"/>
        </w:rPr>
      </w:pPr>
    </w:p>
    <w:p w14:paraId="4ECAA7A1" w14:textId="0160B28C" w:rsidR="00683077" w:rsidRDefault="00683077" w:rsidP="00FA0496">
      <w:pPr>
        <w:rPr>
          <w:lang w:val="es-ES_tradnl" w:eastAsia="es-ES"/>
        </w:rPr>
      </w:pPr>
      <w:r>
        <w:rPr>
          <w:lang w:val="es-ES_tradnl" w:eastAsia="es-ES"/>
        </w:rPr>
        <w:t xml:space="preserve">Todas la llamas de </w:t>
      </w:r>
      <w:proofErr w:type="spellStart"/>
      <w:r w:rsidRPr="00683077">
        <w:rPr>
          <w:b/>
          <w:bCs/>
          <w:lang w:val="es-ES_tradnl" w:eastAsia="es-ES"/>
        </w:rPr>
        <w:t>packages</w:t>
      </w:r>
      <w:proofErr w:type="spellEnd"/>
      <w:r>
        <w:rPr>
          <w:lang w:val="es-ES_tradnl" w:eastAsia="es-ES"/>
        </w:rPr>
        <w:t xml:space="preserve"> en las clases JDBC deben ser declaradas variables constantes de clase y llamadas desde los métodos. </w:t>
      </w:r>
    </w:p>
    <w:p w14:paraId="5D9C9397" w14:textId="77777777" w:rsidR="00683077" w:rsidRDefault="00683077" w:rsidP="00FA0496">
      <w:pPr>
        <w:rPr>
          <w:lang w:val="es-ES_tradnl" w:eastAsia="es-ES"/>
        </w:rPr>
      </w:pPr>
    </w:p>
    <w:p w14:paraId="597611C3" w14:textId="6814ED41" w:rsidR="00683077" w:rsidRDefault="002133CE" w:rsidP="00FA0496">
      <w:pPr>
        <w:rPr>
          <w:lang w:val="es-ES_tradnl" w:eastAsia="es-ES"/>
        </w:rPr>
      </w:pPr>
      <w:r>
        <w:rPr>
          <w:lang w:val="es-ES_tradnl" w:eastAsia="es-ES"/>
        </w:rPr>
        <w:t>Correcto manejo de excepciones siempre que se use un bloque try - catch</w:t>
      </w:r>
    </w:p>
    <w:p w14:paraId="718EB329" w14:textId="7CE949EB" w:rsidR="00260A99" w:rsidRDefault="00417EF3" w:rsidP="00FA0496">
      <w:pPr>
        <w:rPr>
          <w:lang w:val="es-ES_tradnl" w:eastAsia="es-ES"/>
        </w:rPr>
      </w:pPr>
      <w:r>
        <w:rPr>
          <w:lang w:val="es-ES_tradnl" w:eastAsia="es-ES"/>
        </w:rPr>
        <w:t xml:space="preserve"> </w:t>
      </w:r>
    </w:p>
    <w:p w14:paraId="14727A98" w14:textId="7A65F68C" w:rsidR="002133CE" w:rsidRDefault="002133CE" w:rsidP="00FA0496">
      <w:pPr>
        <w:rPr>
          <w:b/>
          <w:bCs/>
          <w:lang w:val="es-ES_tradnl" w:eastAsia="es-ES"/>
        </w:rPr>
      </w:pPr>
      <w:r w:rsidRPr="002133CE">
        <w:rPr>
          <w:b/>
          <w:bCs/>
          <w:lang w:val="es-ES_tradnl" w:eastAsia="es-ES"/>
        </w:rPr>
        <w:t>Ejemplo correcto</w:t>
      </w:r>
    </w:p>
    <w:p w14:paraId="0FD9B12E" w14:textId="77777777" w:rsidR="0059621F" w:rsidRDefault="0059621F" w:rsidP="00FA0496">
      <w:pPr>
        <w:rPr>
          <w:b/>
          <w:bCs/>
          <w:lang w:val="es-ES_tradnl" w:eastAsia="es-ES"/>
        </w:rPr>
      </w:pPr>
    </w:p>
    <w:p w14:paraId="14C8182E" w14:textId="2B86F6A1" w:rsidR="0059621F" w:rsidRDefault="00CF1745" w:rsidP="00FA0496">
      <w:pPr>
        <w:rPr>
          <w:lang w:val="es-ES_tradnl" w:eastAsia="es-ES"/>
        </w:rPr>
      </w:pPr>
      <w:r>
        <w:rPr>
          <w:lang w:val="es-ES_tradnl" w:eastAsia="es-ES"/>
        </w:rPr>
        <w:t>Declarar</w:t>
      </w:r>
      <w:r w:rsidR="0059621F">
        <w:rPr>
          <w:lang w:val="es-ES_tradnl" w:eastAsia="es-ES"/>
        </w:rPr>
        <w:t xml:space="preserve"> variables constantes final los </w:t>
      </w:r>
      <w:proofErr w:type="spellStart"/>
      <w:r w:rsidR="0059621F">
        <w:rPr>
          <w:lang w:val="es-ES_tradnl" w:eastAsia="es-ES"/>
        </w:rPr>
        <w:t>String</w:t>
      </w:r>
      <w:proofErr w:type="spellEnd"/>
      <w:r w:rsidR="0059621F">
        <w:rPr>
          <w:lang w:val="es-ES_tradnl" w:eastAsia="es-ES"/>
        </w:rPr>
        <w:t xml:space="preserve"> </w:t>
      </w:r>
      <w:r>
        <w:rPr>
          <w:lang w:val="es-ES_tradnl" w:eastAsia="es-ES"/>
        </w:rPr>
        <w:t>de</w:t>
      </w:r>
      <w:r w:rsidR="0059621F">
        <w:rPr>
          <w:lang w:val="es-ES_tradnl" w:eastAsia="es-ES"/>
        </w:rPr>
        <w:t xml:space="preserve"> llamado a procedimientos </w:t>
      </w:r>
    </w:p>
    <w:p w14:paraId="796D3BC0" w14:textId="6EA77D04" w:rsidR="00CF1745" w:rsidRPr="0059621F" w:rsidRDefault="00CF1745" w:rsidP="00FA0496">
      <w:pPr>
        <w:rPr>
          <w:lang w:val="es-ES_tradnl" w:eastAsia="es-ES"/>
        </w:rPr>
      </w:pPr>
      <w:r>
        <w:rPr>
          <w:lang w:val="es-ES_tradnl" w:eastAsia="es-ES"/>
        </w:rPr>
        <w:t xml:space="preserve">Declarar variables constantes final los </w:t>
      </w:r>
      <w:proofErr w:type="spellStart"/>
      <w:r>
        <w:rPr>
          <w:lang w:val="es-ES_tradnl" w:eastAsia="es-ES"/>
        </w:rPr>
        <w:t>String</w:t>
      </w:r>
      <w:proofErr w:type="spellEnd"/>
      <w:r>
        <w:rPr>
          <w:lang w:val="es-ES_tradnl" w:eastAsia="es-ES"/>
        </w:rPr>
        <w:t xml:space="preserve"> repetidos entre métodos. </w:t>
      </w:r>
    </w:p>
    <w:p w14:paraId="3601B34A" w14:textId="77777777" w:rsidR="002133CE" w:rsidRDefault="002133CE" w:rsidP="00FA0496">
      <w:pPr>
        <w:rPr>
          <w:lang w:val="es-ES_tradnl" w:eastAsia="es-ES"/>
        </w:rPr>
      </w:pPr>
    </w:p>
    <w:p w14:paraId="19667A6F" w14:textId="76DC30A9" w:rsidR="002133CE" w:rsidRDefault="002133CE" w:rsidP="00FA0496">
      <w:pPr>
        <w:rPr>
          <w:lang w:val="es-ES_tradnl" w:eastAsia="es-ES"/>
        </w:rPr>
      </w:pPr>
      <w:r>
        <w:rPr>
          <w:noProof/>
        </w:rPr>
        <w:drawing>
          <wp:inline distT="0" distB="0" distL="0" distR="0" wp14:anchorId="7843AC37" wp14:editId="2EBB7E4B">
            <wp:extent cx="5902325" cy="635000"/>
            <wp:effectExtent l="19050" t="19050" r="22225" b="12700"/>
            <wp:docPr id="1855512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122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635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AA8497" w14:textId="77777777" w:rsidR="002133CE" w:rsidRDefault="002133CE" w:rsidP="00FA0496">
      <w:pPr>
        <w:rPr>
          <w:lang w:val="es-ES_tradnl" w:eastAsia="es-ES"/>
        </w:rPr>
      </w:pPr>
    </w:p>
    <w:p w14:paraId="35E8E687" w14:textId="7D80A97B" w:rsidR="002133CE" w:rsidRDefault="002133CE" w:rsidP="00FA0496">
      <w:pPr>
        <w:rPr>
          <w:lang w:val="es-ES_tradnl" w:eastAsia="es-ES"/>
        </w:rPr>
      </w:pPr>
      <w:r>
        <w:rPr>
          <w:noProof/>
        </w:rPr>
        <w:lastRenderedPageBreak/>
        <w:drawing>
          <wp:inline distT="0" distB="0" distL="0" distR="0" wp14:anchorId="4BF2C1FA" wp14:editId="5995EFC1">
            <wp:extent cx="5902325" cy="2310130"/>
            <wp:effectExtent l="19050" t="19050" r="22225" b="13970"/>
            <wp:docPr id="61674349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4349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2310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084725" w14:textId="77777777" w:rsidR="002133CE" w:rsidRDefault="002133CE" w:rsidP="00FA0496">
      <w:pPr>
        <w:rPr>
          <w:lang w:val="es-ES_tradnl" w:eastAsia="es-ES"/>
        </w:rPr>
      </w:pPr>
    </w:p>
    <w:p w14:paraId="03D41321" w14:textId="21FDEA48" w:rsidR="002133CE" w:rsidRPr="00FA0496" w:rsidRDefault="002133CE" w:rsidP="00FA0496">
      <w:pPr>
        <w:rPr>
          <w:lang w:val="es-ES_tradnl" w:eastAsia="es-ES"/>
        </w:rPr>
      </w:pPr>
      <w:r>
        <w:rPr>
          <w:noProof/>
        </w:rPr>
        <w:drawing>
          <wp:inline distT="0" distB="0" distL="0" distR="0" wp14:anchorId="0C7D98B3" wp14:editId="2BD9C362">
            <wp:extent cx="5902325" cy="3835400"/>
            <wp:effectExtent l="19050" t="19050" r="22225" b="12700"/>
            <wp:docPr id="361859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598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3835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2133CE" w:rsidRPr="00FA0496" w:rsidSect="00BF5BEE">
      <w:headerReference w:type="default" r:id="rId31"/>
      <w:footerReference w:type="default" r:id="rId32"/>
      <w:headerReference w:type="first" r:id="rId33"/>
      <w:footerReference w:type="first" r:id="rId34"/>
      <w:pgSz w:w="11907" w:h="16839" w:code="9"/>
      <w:pgMar w:top="1440" w:right="1172" w:bottom="1440" w:left="1440" w:header="720" w:footer="720" w:gutter="0"/>
      <w:paperSrc w:first="1" w:other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DE7CD7" w14:textId="77777777" w:rsidR="002D07D8" w:rsidRDefault="002D07D8">
      <w:r>
        <w:separator/>
      </w:r>
    </w:p>
  </w:endnote>
  <w:endnote w:type="continuationSeparator" w:id="0">
    <w:p w14:paraId="72939019" w14:textId="77777777" w:rsidR="002D07D8" w:rsidRDefault="002D07D8">
      <w:r>
        <w:continuationSeparator/>
      </w:r>
    </w:p>
  </w:endnote>
  <w:endnote w:type="continuationNotice" w:id="1">
    <w:p w14:paraId="4379B7DA" w14:textId="77777777" w:rsidR="002D07D8" w:rsidRDefault="002D07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352" w:type="dxa"/>
      <w:tblInd w:w="8" w:type="dxa"/>
      <w:tblBorders>
        <w:top w:val="single" w:sz="12" w:space="0" w:color="999999"/>
        <w:bottom w:val="single" w:sz="12" w:space="0" w:color="999999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946"/>
      <w:gridCol w:w="3406"/>
    </w:tblGrid>
    <w:tr w:rsidR="00DF3014" w14:paraId="1D836A0C" w14:textId="77777777">
      <w:trPr>
        <w:cantSplit/>
        <w:trHeight w:val="366"/>
      </w:trPr>
      <w:tc>
        <w:tcPr>
          <w:tcW w:w="9352" w:type="dxa"/>
          <w:gridSpan w:val="2"/>
        </w:tcPr>
        <w:p w14:paraId="648A0234" w14:textId="3126BE25" w:rsidR="00DF3014" w:rsidRDefault="00DF3014" w:rsidP="008C06B8">
          <w:pPr>
            <w:pStyle w:val="Piedepgina"/>
            <w:spacing w:before="60" w:after="60"/>
            <w:rPr>
              <w:rFonts w:ascii="Tahoma" w:hAnsi="Tahoma"/>
              <w:sz w:val="14"/>
            </w:rPr>
          </w:pPr>
        </w:p>
      </w:tc>
    </w:tr>
    <w:tr w:rsidR="00DF3014" w14:paraId="3BF77300" w14:textId="77777777" w:rsidTr="001802B4">
      <w:trPr>
        <w:cantSplit/>
        <w:trHeight w:val="348"/>
      </w:trPr>
      <w:tc>
        <w:tcPr>
          <w:tcW w:w="5946" w:type="dxa"/>
        </w:tcPr>
        <w:p w14:paraId="55880A14" w14:textId="399EDAF1" w:rsidR="00DF3014" w:rsidRDefault="00DF3014" w:rsidP="00FA0496">
          <w:pPr>
            <w:rPr>
              <w:rFonts w:ascii="Tahoma" w:hAnsi="Tahoma"/>
              <w:sz w:val="14"/>
            </w:rPr>
          </w:pPr>
          <w:r>
            <w:rPr>
              <w:rFonts w:ascii="Tahoma" w:hAnsi="Tahoma"/>
              <w:sz w:val="14"/>
            </w:rPr>
            <w:t xml:space="preserve">Nombre del Archivo: </w:t>
          </w:r>
          <w:r w:rsidR="00856512" w:rsidRPr="00856512">
            <w:rPr>
              <w:rFonts w:ascii="Tahoma" w:hAnsi="Tahoma"/>
              <w:sz w:val="14"/>
            </w:rPr>
            <w:t>Manual de est</w:t>
          </w:r>
          <w:r w:rsidR="00856512">
            <w:rPr>
              <w:rFonts w:ascii="Tahoma" w:hAnsi="Tahoma"/>
              <w:sz w:val="14"/>
            </w:rPr>
            <w:t>á</w:t>
          </w:r>
          <w:r w:rsidR="00856512" w:rsidRPr="00856512">
            <w:rPr>
              <w:rFonts w:ascii="Tahoma" w:hAnsi="Tahoma"/>
              <w:sz w:val="14"/>
            </w:rPr>
            <w:t>ndares Java v_1.</w:t>
          </w:r>
          <w:r w:rsidR="006E67D2">
            <w:rPr>
              <w:rFonts w:ascii="Tahoma" w:hAnsi="Tahoma"/>
              <w:sz w:val="14"/>
            </w:rPr>
            <w:t>1</w:t>
          </w:r>
          <w:r w:rsidRPr="007F24C3">
            <w:rPr>
              <w:rFonts w:ascii="Tahoma" w:hAnsi="Tahoma"/>
              <w:sz w:val="14"/>
            </w:rPr>
            <w:t>.doc</w:t>
          </w:r>
          <w:r>
            <w:rPr>
              <w:rFonts w:ascii="Tahoma" w:hAnsi="Tahoma"/>
              <w:sz w:val="14"/>
            </w:rPr>
            <w:t>x</w:t>
          </w:r>
        </w:p>
        <w:p w14:paraId="5EF77230" w14:textId="1ADC2163" w:rsidR="00DF3014" w:rsidRDefault="00DF3014" w:rsidP="00FB5F3B">
          <w:pPr>
            <w:pStyle w:val="Piedepgina"/>
            <w:spacing w:before="60" w:after="60"/>
            <w:rPr>
              <w:rFonts w:ascii="Tahoma" w:hAnsi="Tahoma"/>
              <w:sz w:val="14"/>
            </w:rPr>
          </w:pPr>
          <w:r w:rsidRPr="00ED7751">
            <w:rPr>
              <w:rFonts w:ascii="Tahoma" w:hAnsi="Tahoma"/>
              <w:sz w:val="14"/>
            </w:rPr>
            <w:t>Fecha de creación</w:t>
          </w:r>
          <w:r>
            <w:rPr>
              <w:rFonts w:ascii="Tahoma" w:hAnsi="Tahoma"/>
              <w:sz w:val="14"/>
            </w:rPr>
            <w:t xml:space="preserve"> </w:t>
          </w:r>
          <w:r w:rsidR="00FA0496">
            <w:rPr>
              <w:rFonts w:ascii="Tahoma" w:hAnsi="Tahoma"/>
              <w:sz w:val="14"/>
            </w:rPr>
            <w:t>07</w:t>
          </w:r>
          <w:r w:rsidR="004C029A">
            <w:rPr>
              <w:rFonts w:ascii="Tahoma" w:hAnsi="Tahoma"/>
              <w:sz w:val="14"/>
            </w:rPr>
            <w:t>/</w:t>
          </w:r>
          <w:r w:rsidR="00FA0496">
            <w:rPr>
              <w:rFonts w:ascii="Tahoma" w:hAnsi="Tahoma"/>
              <w:sz w:val="14"/>
            </w:rPr>
            <w:t>07</w:t>
          </w:r>
          <w:r w:rsidR="004C029A">
            <w:rPr>
              <w:rFonts w:ascii="Tahoma" w:hAnsi="Tahoma"/>
              <w:sz w:val="14"/>
            </w:rPr>
            <w:t>/202</w:t>
          </w:r>
          <w:r w:rsidR="00FA0496">
            <w:rPr>
              <w:rFonts w:ascii="Tahoma" w:hAnsi="Tahoma"/>
              <w:sz w:val="14"/>
            </w:rPr>
            <w:t>4</w:t>
          </w:r>
        </w:p>
      </w:tc>
      <w:tc>
        <w:tcPr>
          <w:tcW w:w="3406" w:type="dxa"/>
        </w:tcPr>
        <w:p w14:paraId="55E47BDF" w14:textId="77777777" w:rsidR="00DF3014" w:rsidRDefault="00DF3014" w:rsidP="00A81683">
          <w:pPr>
            <w:pStyle w:val="Piedepgina"/>
            <w:tabs>
              <w:tab w:val="right" w:pos="8546"/>
            </w:tabs>
            <w:spacing w:before="60" w:after="60"/>
            <w:ind w:right="142"/>
            <w:jc w:val="right"/>
            <w:rPr>
              <w:rFonts w:ascii="Tahoma" w:hAnsi="Tahoma"/>
              <w:sz w:val="14"/>
            </w:rPr>
          </w:pPr>
        </w:p>
        <w:p w14:paraId="3970EB16" w14:textId="77777777" w:rsidR="00DF3014" w:rsidRDefault="00DF3014" w:rsidP="00A81683">
          <w:pPr>
            <w:pStyle w:val="Piedepgina"/>
            <w:tabs>
              <w:tab w:val="right" w:pos="8546"/>
            </w:tabs>
            <w:spacing w:before="60" w:after="60"/>
            <w:ind w:right="142"/>
            <w:jc w:val="right"/>
            <w:rPr>
              <w:rFonts w:ascii="Tahoma" w:hAnsi="Tahoma"/>
              <w:sz w:val="14"/>
            </w:rPr>
          </w:pPr>
          <w:r w:rsidRPr="00ED7751">
            <w:rPr>
              <w:rFonts w:ascii="Tahoma" w:hAnsi="Tahoma"/>
              <w:sz w:val="14"/>
            </w:rPr>
            <w:t xml:space="preserve">Página </w:t>
          </w:r>
          <w:r>
            <w:rPr>
              <w:rFonts w:ascii="Tahoma" w:hAnsi="Tahoma"/>
              <w:sz w:val="14"/>
            </w:rPr>
            <w:fldChar w:fldCharType="begin"/>
          </w:r>
          <w:r>
            <w:rPr>
              <w:rFonts w:ascii="Tahoma" w:hAnsi="Tahoma"/>
              <w:sz w:val="14"/>
            </w:rPr>
            <w:instrText xml:space="preserve"> PAGE  \* Arabic </w:instrText>
          </w:r>
          <w:r>
            <w:rPr>
              <w:rFonts w:ascii="Tahoma" w:hAnsi="Tahoma"/>
              <w:sz w:val="14"/>
            </w:rPr>
            <w:fldChar w:fldCharType="separate"/>
          </w:r>
          <w:r>
            <w:rPr>
              <w:rFonts w:ascii="Tahoma" w:hAnsi="Tahoma"/>
              <w:noProof/>
              <w:sz w:val="14"/>
            </w:rPr>
            <w:t>5</w:t>
          </w:r>
          <w:r>
            <w:rPr>
              <w:rFonts w:ascii="Tahoma" w:hAnsi="Tahoma"/>
              <w:sz w:val="14"/>
            </w:rPr>
            <w:fldChar w:fldCharType="end"/>
          </w:r>
          <w:r w:rsidRPr="00ED7751">
            <w:rPr>
              <w:rFonts w:ascii="Tahoma" w:hAnsi="Tahoma"/>
              <w:sz w:val="14"/>
            </w:rPr>
            <w:t xml:space="preserve"> de </w:t>
          </w:r>
          <w:r w:rsidRPr="00ED7751">
            <w:rPr>
              <w:rFonts w:ascii="Tahoma" w:hAnsi="Tahoma"/>
              <w:sz w:val="14"/>
            </w:rPr>
            <w:fldChar w:fldCharType="begin"/>
          </w:r>
          <w:r w:rsidRPr="00ED7751">
            <w:rPr>
              <w:rFonts w:ascii="Tahoma" w:hAnsi="Tahoma"/>
              <w:sz w:val="14"/>
            </w:rPr>
            <w:instrText xml:space="preserve"> NUMPAGES </w:instrText>
          </w:r>
          <w:r w:rsidRPr="00ED7751">
            <w:rPr>
              <w:rFonts w:ascii="Tahoma" w:hAnsi="Tahoma"/>
              <w:sz w:val="14"/>
            </w:rPr>
            <w:fldChar w:fldCharType="separate"/>
          </w:r>
          <w:r>
            <w:rPr>
              <w:rFonts w:ascii="Tahoma" w:hAnsi="Tahoma"/>
              <w:noProof/>
              <w:sz w:val="14"/>
            </w:rPr>
            <w:t>5</w:t>
          </w:r>
          <w:r w:rsidRPr="00ED7751">
            <w:rPr>
              <w:rFonts w:ascii="Tahoma" w:hAnsi="Tahoma"/>
              <w:sz w:val="14"/>
            </w:rPr>
            <w:fldChar w:fldCharType="end"/>
          </w:r>
          <w:r>
            <w:rPr>
              <w:rFonts w:ascii="Tahoma" w:hAnsi="Tahoma"/>
              <w:sz w:val="14"/>
            </w:rPr>
            <w:t xml:space="preserve">  </w:t>
          </w:r>
        </w:p>
      </w:tc>
    </w:tr>
  </w:tbl>
  <w:p w14:paraId="1F038FD5" w14:textId="77777777" w:rsidR="00DF3014" w:rsidRPr="00875B96" w:rsidRDefault="00DF3014" w:rsidP="00875B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352" w:type="dxa"/>
      <w:tblInd w:w="8" w:type="dxa"/>
      <w:tblBorders>
        <w:top w:val="single" w:sz="12" w:space="0" w:color="999999"/>
        <w:bottom w:val="single" w:sz="12" w:space="0" w:color="999999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227"/>
      <w:gridCol w:w="4125"/>
    </w:tblGrid>
    <w:tr w:rsidR="00DF3014" w14:paraId="74870984" w14:textId="77777777">
      <w:trPr>
        <w:cantSplit/>
        <w:trHeight w:val="366"/>
      </w:trPr>
      <w:tc>
        <w:tcPr>
          <w:tcW w:w="9352" w:type="dxa"/>
          <w:gridSpan w:val="2"/>
        </w:tcPr>
        <w:p w14:paraId="586D4F46" w14:textId="77777777" w:rsidR="00DF3014" w:rsidRDefault="00DF3014" w:rsidP="008C06B8">
          <w:pPr>
            <w:pStyle w:val="Piedepgina"/>
            <w:spacing w:before="60" w:after="60"/>
            <w:rPr>
              <w:rFonts w:ascii="Tahoma" w:hAnsi="Tahoma"/>
              <w:sz w:val="14"/>
            </w:rPr>
          </w:pPr>
          <w:r>
            <w:rPr>
              <w:rFonts w:ascii="Tahoma" w:hAnsi="Tahoma"/>
              <w:sz w:val="14"/>
            </w:rPr>
            <w:t>Este documento es emitido y controlado electrónicamente.  Sus impresiones deben ser verificadas contra la versión electrónica antes de utilizarse.</w:t>
          </w:r>
        </w:p>
      </w:tc>
    </w:tr>
    <w:tr w:rsidR="00DF3014" w14:paraId="0418EFB7" w14:textId="77777777">
      <w:trPr>
        <w:cantSplit/>
        <w:trHeight w:val="348"/>
      </w:trPr>
      <w:tc>
        <w:tcPr>
          <w:tcW w:w="5227" w:type="dxa"/>
        </w:tcPr>
        <w:p w14:paraId="7B850C07" w14:textId="77777777" w:rsidR="00DF3014" w:rsidRDefault="00DF3014" w:rsidP="008C06B8">
          <w:pPr>
            <w:pStyle w:val="Piedepgina"/>
            <w:spacing w:before="60" w:after="60"/>
            <w:rPr>
              <w:rFonts w:ascii="Tahoma" w:hAnsi="Tahoma"/>
              <w:sz w:val="14"/>
            </w:rPr>
          </w:pPr>
          <w:r>
            <w:rPr>
              <w:rFonts w:ascii="Tahoma" w:hAnsi="Tahoma"/>
              <w:sz w:val="14"/>
            </w:rPr>
            <w:t xml:space="preserve">Nombre del Archivo: </w:t>
          </w:r>
          <w:r w:rsidRPr="00F40939">
            <w:rPr>
              <w:rFonts w:ascii="Tahoma" w:hAnsi="Tahoma"/>
              <w:sz w:val="14"/>
            </w:rPr>
            <w:fldChar w:fldCharType="begin"/>
          </w:r>
          <w:r w:rsidRPr="00F40939">
            <w:rPr>
              <w:rFonts w:ascii="Tahoma" w:hAnsi="Tahoma"/>
              <w:sz w:val="14"/>
            </w:rPr>
            <w:instrText xml:space="preserve"> FILENAME </w:instrText>
          </w:r>
          <w:r w:rsidRPr="00F40939">
            <w:rPr>
              <w:rFonts w:ascii="Tahoma" w:hAnsi="Tahoma"/>
              <w:sz w:val="14"/>
            </w:rPr>
            <w:fldChar w:fldCharType="separate"/>
          </w:r>
          <w:r>
            <w:rPr>
              <w:rFonts w:ascii="Tahoma" w:hAnsi="Tahoma"/>
              <w:noProof/>
              <w:sz w:val="14"/>
            </w:rPr>
            <w:t>Procedimiento respaldo datos u20170201 v1.0.doc</w:t>
          </w:r>
          <w:r w:rsidRPr="00F40939">
            <w:rPr>
              <w:rFonts w:ascii="Tahoma" w:hAnsi="Tahoma"/>
              <w:sz w:val="14"/>
            </w:rPr>
            <w:fldChar w:fldCharType="end"/>
          </w:r>
        </w:p>
        <w:p w14:paraId="3A2B6B25" w14:textId="77777777" w:rsidR="00DF3014" w:rsidRDefault="00DF3014" w:rsidP="008C06B8">
          <w:pPr>
            <w:pStyle w:val="Piedepgina"/>
            <w:spacing w:before="60" w:after="60"/>
            <w:rPr>
              <w:rFonts w:ascii="Tahoma" w:hAnsi="Tahoma"/>
              <w:sz w:val="14"/>
            </w:rPr>
          </w:pPr>
          <w:r w:rsidRPr="00ED7751">
            <w:rPr>
              <w:rFonts w:ascii="Tahoma" w:hAnsi="Tahoma"/>
              <w:sz w:val="14"/>
            </w:rPr>
            <w:t>Fecha de creación</w:t>
          </w:r>
          <w:r>
            <w:rPr>
              <w:rFonts w:ascii="Tahoma" w:hAnsi="Tahoma"/>
              <w:sz w:val="14"/>
            </w:rPr>
            <w:t xml:space="preserve"> 22/12/2009</w:t>
          </w:r>
        </w:p>
      </w:tc>
      <w:tc>
        <w:tcPr>
          <w:tcW w:w="4125" w:type="dxa"/>
        </w:tcPr>
        <w:p w14:paraId="2EBA34FF" w14:textId="77777777" w:rsidR="00DF3014" w:rsidRDefault="00DF3014" w:rsidP="00A81683">
          <w:pPr>
            <w:pStyle w:val="Piedepgina"/>
            <w:tabs>
              <w:tab w:val="right" w:pos="8546"/>
            </w:tabs>
            <w:spacing w:before="60" w:after="60"/>
            <w:ind w:right="142"/>
            <w:jc w:val="right"/>
            <w:rPr>
              <w:rFonts w:ascii="Tahoma" w:hAnsi="Tahoma"/>
              <w:sz w:val="14"/>
            </w:rPr>
          </w:pPr>
        </w:p>
        <w:p w14:paraId="388FEA36" w14:textId="77777777" w:rsidR="00DF3014" w:rsidRDefault="00DF3014" w:rsidP="00A81683">
          <w:pPr>
            <w:pStyle w:val="Piedepgina"/>
            <w:tabs>
              <w:tab w:val="right" w:pos="8546"/>
            </w:tabs>
            <w:spacing w:before="60" w:after="60"/>
            <w:ind w:right="142"/>
            <w:jc w:val="right"/>
            <w:rPr>
              <w:rFonts w:ascii="Tahoma" w:hAnsi="Tahoma"/>
              <w:sz w:val="14"/>
            </w:rPr>
          </w:pPr>
          <w:r w:rsidRPr="00ED7751">
            <w:rPr>
              <w:rFonts w:ascii="Tahoma" w:hAnsi="Tahoma"/>
              <w:sz w:val="14"/>
            </w:rPr>
            <w:t xml:space="preserve">Página </w:t>
          </w:r>
          <w:r>
            <w:rPr>
              <w:rFonts w:ascii="Tahoma" w:hAnsi="Tahoma"/>
              <w:sz w:val="14"/>
            </w:rPr>
            <w:fldChar w:fldCharType="begin"/>
          </w:r>
          <w:r>
            <w:rPr>
              <w:rFonts w:ascii="Tahoma" w:hAnsi="Tahoma"/>
              <w:sz w:val="14"/>
            </w:rPr>
            <w:instrText xml:space="preserve"> PAGE  \* Arabic </w:instrText>
          </w:r>
          <w:r>
            <w:rPr>
              <w:rFonts w:ascii="Tahoma" w:hAnsi="Tahoma"/>
              <w:sz w:val="14"/>
            </w:rPr>
            <w:fldChar w:fldCharType="separate"/>
          </w:r>
          <w:r>
            <w:rPr>
              <w:rFonts w:ascii="Tahoma" w:hAnsi="Tahoma"/>
              <w:noProof/>
              <w:sz w:val="14"/>
            </w:rPr>
            <w:t>18</w:t>
          </w:r>
          <w:r>
            <w:rPr>
              <w:rFonts w:ascii="Tahoma" w:hAnsi="Tahoma"/>
              <w:sz w:val="14"/>
            </w:rPr>
            <w:fldChar w:fldCharType="end"/>
          </w:r>
          <w:r w:rsidRPr="00ED7751">
            <w:rPr>
              <w:rFonts w:ascii="Tahoma" w:hAnsi="Tahoma"/>
              <w:sz w:val="14"/>
            </w:rPr>
            <w:t xml:space="preserve"> de </w:t>
          </w:r>
          <w:r w:rsidRPr="00ED7751">
            <w:rPr>
              <w:rFonts w:ascii="Tahoma" w:hAnsi="Tahoma"/>
              <w:sz w:val="14"/>
            </w:rPr>
            <w:fldChar w:fldCharType="begin"/>
          </w:r>
          <w:r w:rsidRPr="00ED7751">
            <w:rPr>
              <w:rFonts w:ascii="Tahoma" w:hAnsi="Tahoma"/>
              <w:sz w:val="14"/>
            </w:rPr>
            <w:instrText xml:space="preserve"> NUMPAGES </w:instrText>
          </w:r>
          <w:r w:rsidRPr="00ED7751">
            <w:rPr>
              <w:rFonts w:ascii="Tahoma" w:hAnsi="Tahoma"/>
              <w:sz w:val="14"/>
            </w:rPr>
            <w:fldChar w:fldCharType="separate"/>
          </w:r>
          <w:r>
            <w:rPr>
              <w:rFonts w:ascii="Tahoma" w:hAnsi="Tahoma"/>
              <w:noProof/>
              <w:sz w:val="14"/>
            </w:rPr>
            <w:t>12</w:t>
          </w:r>
          <w:r w:rsidRPr="00ED7751">
            <w:rPr>
              <w:rFonts w:ascii="Tahoma" w:hAnsi="Tahoma"/>
              <w:sz w:val="14"/>
            </w:rPr>
            <w:fldChar w:fldCharType="end"/>
          </w:r>
        </w:p>
      </w:tc>
    </w:tr>
  </w:tbl>
  <w:p w14:paraId="4BB0E7A4" w14:textId="77777777" w:rsidR="00DF3014" w:rsidRDefault="00DF30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71D7E5" w14:textId="77777777" w:rsidR="002D07D8" w:rsidRDefault="002D07D8">
      <w:r>
        <w:separator/>
      </w:r>
    </w:p>
  </w:footnote>
  <w:footnote w:type="continuationSeparator" w:id="0">
    <w:p w14:paraId="0B8DA22C" w14:textId="77777777" w:rsidR="002D07D8" w:rsidRDefault="002D07D8">
      <w:r>
        <w:continuationSeparator/>
      </w:r>
    </w:p>
  </w:footnote>
  <w:footnote w:type="continuationNotice" w:id="1">
    <w:p w14:paraId="520D8F23" w14:textId="77777777" w:rsidR="002D07D8" w:rsidRDefault="002D07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ook w:val="01E0" w:firstRow="1" w:lastRow="1" w:firstColumn="1" w:lastColumn="1" w:noHBand="0" w:noVBand="0"/>
    </w:tblPr>
    <w:tblGrid>
      <w:gridCol w:w="4578"/>
      <w:gridCol w:w="4707"/>
    </w:tblGrid>
    <w:tr w:rsidR="00DF3014" w:rsidRPr="00051840" w14:paraId="159856A3" w14:textId="77777777" w:rsidTr="00D7586C">
      <w:trPr>
        <w:trHeight w:val="527"/>
      </w:trPr>
      <w:tc>
        <w:tcPr>
          <w:tcW w:w="4915" w:type="dxa"/>
        </w:tcPr>
        <w:p w14:paraId="03C4D3F5" w14:textId="7BF838D0" w:rsidR="00DF3014" w:rsidRPr="008F53AA" w:rsidRDefault="00DF3014" w:rsidP="001A1B3F">
          <w:pPr>
            <w:pStyle w:val="Ttulo1"/>
            <w:numPr>
              <w:ilvl w:val="0"/>
              <w:numId w:val="0"/>
            </w:numPr>
            <w:spacing w:before="60" w:after="0"/>
            <w:jc w:val="both"/>
            <w:rPr>
              <w:rFonts w:ascii="Tahoma" w:hAnsi="Tahoma"/>
              <w:color w:val="auto"/>
              <w:kern w:val="0"/>
              <w:sz w:val="14"/>
              <w:szCs w:val="24"/>
            </w:rPr>
          </w:pPr>
          <w:r w:rsidRPr="008F53AA">
            <w:rPr>
              <w:rFonts w:ascii="Tahoma" w:hAnsi="Tahoma"/>
              <w:color w:val="auto"/>
              <w:kern w:val="0"/>
              <w:sz w:val="14"/>
              <w:szCs w:val="24"/>
            </w:rPr>
            <w:t>DOCUMENTO</w:t>
          </w:r>
        </w:p>
        <w:p w14:paraId="252ED66A" w14:textId="122E41DE" w:rsidR="00856512" w:rsidRDefault="00856512" w:rsidP="004C029A">
          <w:pPr>
            <w:rPr>
              <w:rFonts w:ascii="Tahoma" w:hAnsi="Tahoma"/>
              <w:sz w:val="14"/>
            </w:rPr>
          </w:pPr>
          <w:r w:rsidRPr="00856512">
            <w:rPr>
              <w:rFonts w:ascii="Tahoma" w:hAnsi="Tahoma"/>
              <w:sz w:val="14"/>
            </w:rPr>
            <w:t>Manual de est</w:t>
          </w:r>
          <w:r>
            <w:rPr>
              <w:rFonts w:ascii="Tahoma" w:hAnsi="Tahoma"/>
              <w:sz w:val="14"/>
            </w:rPr>
            <w:t>á</w:t>
          </w:r>
          <w:r w:rsidRPr="00856512">
            <w:rPr>
              <w:rFonts w:ascii="Tahoma" w:hAnsi="Tahoma"/>
              <w:sz w:val="14"/>
            </w:rPr>
            <w:t>ndares Java v_1.</w:t>
          </w:r>
          <w:r w:rsidR="006E67D2">
            <w:rPr>
              <w:rFonts w:ascii="Tahoma" w:hAnsi="Tahoma"/>
              <w:sz w:val="14"/>
            </w:rPr>
            <w:t>1</w:t>
          </w:r>
        </w:p>
        <w:p w14:paraId="53C0F585" w14:textId="153173A9" w:rsidR="008F53AA" w:rsidRDefault="008F53AA" w:rsidP="004C029A">
          <w:pPr>
            <w:rPr>
              <w:rFonts w:ascii="Tahoma" w:hAnsi="Tahoma"/>
              <w:sz w:val="14"/>
            </w:rPr>
          </w:pPr>
          <w:r>
            <w:rPr>
              <w:rFonts w:ascii="Tahoma" w:hAnsi="Tahoma"/>
              <w:sz w:val="14"/>
            </w:rPr>
            <w:t>Francisco J. Cabrera San Juan</w:t>
          </w:r>
        </w:p>
        <w:p w14:paraId="14842E64" w14:textId="77777777" w:rsidR="008F53AA" w:rsidRPr="00EF25F7" w:rsidRDefault="008F53AA" w:rsidP="008F53AA">
          <w:pPr>
            <w:rPr>
              <w:rFonts w:ascii="Tahoma" w:eastAsia="Arial" w:hAnsi="Tahoma" w:cs="Tahoma"/>
              <w:b/>
              <w:noProof/>
              <w:sz w:val="14"/>
              <w:szCs w:val="14"/>
              <w:lang w:val="es-ES"/>
            </w:rPr>
          </w:pPr>
          <w:r w:rsidRPr="00EF25F7">
            <w:rPr>
              <w:rFonts w:ascii="Tahoma" w:eastAsia="Arial" w:hAnsi="Tahoma" w:cs="Tahoma"/>
              <w:b/>
              <w:noProof/>
              <w:sz w:val="14"/>
              <w:szCs w:val="14"/>
              <w:lang w:val="es-ES"/>
            </w:rPr>
            <w:t>Technical leader</w:t>
          </w:r>
        </w:p>
        <w:p w14:paraId="31040B30" w14:textId="105CD0BF" w:rsidR="008F53AA" w:rsidRPr="00FA0496" w:rsidRDefault="008F53AA" w:rsidP="004C029A">
          <w:pPr>
            <w:rPr>
              <w:rFonts w:ascii="Tahoma" w:hAnsi="Tahoma"/>
              <w:sz w:val="14"/>
            </w:rPr>
          </w:pPr>
          <w:r>
            <w:rPr>
              <w:rFonts w:ascii="Tahoma" w:hAnsi="Tahoma"/>
              <w:sz w:val="14"/>
            </w:rPr>
            <w:t xml:space="preserve"> </w:t>
          </w:r>
        </w:p>
      </w:tc>
      <w:tc>
        <w:tcPr>
          <w:tcW w:w="4915" w:type="dxa"/>
        </w:tcPr>
        <w:p w14:paraId="032DF839" w14:textId="77777777" w:rsidR="00DF3014" w:rsidRPr="009244CC" w:rsidRDefault="00DF3014" w:rsidP="00A46B90">
          <w:pPr>
            <w:pStyle w:val="Ttulo1"/>
            <w:numPr>
              <w:ilvl w:val="0"/>
              <w:numId w:val="0"/>
            </w:numPr>
            <w:spacing w:before="60" w:after="0"/>
            <w:rPr>
              <w:rFonts w:cs="Arial"/>
              <w:smallCaps/>
              <w:color w:val="auto"/>
              <w:kern w:val="0"/>
              <w:sz w:val="16"/>
              <w:szCs w:val="20"/>
              <w:lang w:val="es-ES_tradnl" w:eastAsia="es-ES"/>
            </w:rPr>
          </w:pPr>
          <w:r>
            <w:rPr>
              <w:rFonts w:cs="Arial"/>
              <w:smallCaps/>
              <w:noProof/>
              <w:color w:val="auto"/>
              <w:kern w:val="0"/>
              <w:sz w:val="16"/>
              <w:szCs w:val="20"/>
              <w:lang w:val="es-ES_tradnl" w:eastAsia="es-ES"/>
            </w:rPr>
            <w:drawing>
              <wp:inline distT="0" distB="0" distL="0" distR="0" wp14:anchorId="585D13C4" wp14:editId="05CC3301">
                <wp:extent cx="1504950" cy="5524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_2_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49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04059FA" w14:textId="04B49538" w:rsidR="00DF3014" w:rsidRPr="00AC2819" w:rsidRDefault="00DF3014">
    <w:pPr>
      <w:pStyle w:val="Encabezado"/>
      <w:rPr>
        <w:lang w:val="es-A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ook w:val="01E0" w:firstRow="1" w:lastRow="1" w:firstColumn="1" w:lastColumn="1" w:noHBand="0" w:noVBand="0"/>
    </w:tblPr>
    <w:tblGrid>
      <w:gridCol w:w="4689"/>
      <w:gridCol w:w="4596"/>
    </w:tblGrid>
    <w:tr w:rsidR="00DF3014" w:rsidRPr="00051840" w14:paraId="744A6C48" w14:textId="77777777" w:rsidTr="00322174">
      <w:trPr>
        <w:trHeight w:val="527"/>
      </w:trPr>
      <w:tc>
        <w:tcPr>
          <w:tcW w:w="4915" w:type="dxa"/>
        </w:tcPr>
        <w:p w14:paraId="4865AB80" w14:textId="77777777" w:rsidR="00DF3014" w:rsidRPr="009244CC" w:rsidRDefault="00DF3014" w:rsidP="00051840">
          <w:pPr>
            <w:pStyle w:val="Ttulo1"/>
            <w:spacing w:before="60" w:after="0"/>
            <w:jc w:val="both"/>
            <w:rPr>
              <w:rFonts w:cs="Arial"/>
              <w:smallCaps/>
              <w:color w:val="auto"/>
              <w:kern w:val="0"/>
              <w:sz w:val="16"/>
              <w:szCs w:val="20"/>
              <w:lang w:val="es-ES_tradnl" w:eastAsia="es-ES"/>
            </w:rPr>
          </w:pPr>
          <w:r w:rsidRPr="009244CC">
            <w:rPr>
              <w:rFonts w:cs="Arial"/>
              <w:smallCaps/>
              <w:color w:val="auto"/>
              <w:kern w:val="0"/>
              <w:sz w:val="16"/>
              <w:szCs w:val="20"/>
              <w:lang w:val="es-ES_tradnl" w:eastAsia="es-ES"/>
            </w:rPr>
            <w:t>BANCOESTADO</w:t>
          </w:r>
        </w:p>
        <w:p w14:paraId="7F7139C5" w14:textId="77777777" w:rsidR="00DF3014" w:rsidRPr="009244CC" w:rsidRDefault="00DF3014" w:rsidP="00051840">
          <w:pPr>
            <w:pStyle w:val="Ttulo1"/>
            <w:spacing w:before="60" w:after="0"/>
            <w:jc w:val="both"/>
            <w:rPr>
              <w:rFonts w:cs="Arial"/>
              <w:smallCaps/>
              <w:color w:val="auto"/>
              <w:kern w:val="0"/>
              <w:sz w:val="16"/>
              <w:szCs w:val="20"/>
              <w:lang w:val="es-ES_tradnl" w:eastAsia="es-ES"/>
            </w:rPr>
          </w:pPr>
          <w:r w:rsidRPr="009244CC">
            <w:rPr>
              <w:rFonts w:cs="Arial"/>
              <w:smallCaps/>
              <w:color w:val="auto"/>
              <w:kern w:val="0"/>
              <w:sz w:val="16"/>
              <w:szCs w:val="20"/>
              <w:lang w:val="es-ES_tradnl" w:eastAsia="es-ES"/>
            </w:rPr>
            <w:t>Enfoque de Pruebas</w:t>
          </w:r>
        </w:p>
      </w:tc>
      <w:tc>
        <w:tcPr>
          <w:tcW w:w="4915" w:type="dxa"/>
        </w:tcPr>
        <w:p w14:paraId="35C22677" w14:textId="77777777" w:rsidR="00DF3014" w:rsidRPr="009244CC" w:rsidRDefault="00DF3014" w:rsidP="00051840">
          <w:pPr>
            <w:pStyle w:val="Ttulo1"/>
            <w:spacing w:before="60" w:after="0"/>
            <w:jc w:val="both"/>
            <w:rPr>
              <w:rFonts w:cs="Arial"/>
              <w:smallCaps/>
              <w:color w:val="auto"/>
              <w:kern w:val="0"/>
              <w:sz w:val="16"/>
              <w:szCs w:val="20"/>
              <w:lang w:val="es-ES_tradnl" w:eastAsia="es-ES"/>
            </w:rPr>
          </w:pPr>
          <w:r w:rsidRPr="009244CC">
            <w:rPr>
              <w:rFonts w:cs="Arial"/>
              <w:noProof/>
            </w:rPr>
            <w:drawing>
              <wp:anchor distT="0" distB="0" distL="114300" distR="114300" simplePos="0" relativeHeight="251657216" behindDoc="0" locked="0" layoutInCell="1" allowOverlap="1" wp14:anchorId="318D7AD9" wp14:editId="1BAEB71E">
                <wp:simplePos x="0" y="0"/>
                <wp:positionH relativeFrom="column">
                  <wp:posOffset>831215</wp:posOffset>
                </wp:positionH>
                <wp:positionV relativeFrom="paragraph">
                  <wp:posOffset>635</wp:posOffset>
                </wp:positionV>
                <wp:extent cx="1681480" cy="328295"/>
                <wp:effectExtent l="0" t="0" r="0" b="0"/>
                <wp:wrapNone/>
                <wp:docPr id="4" name="Picture 4" descr="http://www.bancoestado.cl/imagenes/BancoEstado/Home_BarraBancoEstadoFinal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bancoestado.cl/imagenes/BancoEstado/Home_BarraBancoEstadoFinal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73846" b="192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148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6290A2E" w14:textId="77777777" w:rsidR="00DF3014" w:rsidRPr="001F16DB" w:rsidRDefault="00DF3014" w:rsidP="001F16D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8" type="#_x0000_t75" style="width:13pt;height:13pt" o:bullet="t">
        <v:imagedata r:id="rId1" o:title="clip_image001"/>
      </v:shape>
    </w:pict>
  </w:numPicBullet>
  <w:numPicBullet w:numPicBulletId="1">
    <w:pict>
      <v:shape id="_x0000_i1099" type="#_x0000_t75" style="width:9pt;height:9pt" o:bullet="t">
        <v:imagedata r:id="rId2" o:title="BD21400_"/>
      </v:shape>
    </w:pict>
  </w:numPicBullet>
  <w:abstractNum w:abstractNumId="0" w15:restartNumberingAfterBreak="0">
    <w:nsid w:val="04A7280C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FEB5168"/>
    <w:multiLevelType w:val="hybridMultilevel"/>
    <w:tmpl w:val="A3F0DA4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92805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24E5BF8"/>
    <w:multiLevelType w:val="hybridMultilevel"/>
    <w:tmpl w:val="F15AC946"/>
    <w:lvl w:ilvl="0" w:tplc="0C0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340A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3" w:tplc="394A269C">
      <w:start w:val="1"/>
      <w:numFmt w:val="bullet"/>
      <w:lvlText w:val=""/>
      <w:lvlJc w:val="left"/>
      <w:pPr>
        <w:ind w:left="316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1262645A"/>
    <w:multiLevelType w:val="multilevel"/>
    <w:tmpl w:val="A246C08A"/>
    <w:lvl w:ilvl="0">
      <w:start w:val="1"/>
      <w:numFmt w:val="decimal"/>
      <w:pStyle w:val="Style1"/>
      <w:lvlText w:val="%1"/>
      <w:lvlJc w:val="left"/>
      <w:pPr>
        <w:tabs>
          <w:tab w:val="num" w:pos="432"/>
        </w:tabs>
        <w:ind w:left="432" w:hanging="432"/>
      </w:pPr>
      <w:rPr>
        <w:rFonts w:hint="default"/>
        <w:caps w:val="0"/>
        <w:strike w:val="0"/>
        <w:dstrike w:val="0"/>
        <w:vanish w:val="0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5C00B09"/>
    <w:multiLevelType w:val="hybridMultilevel"/>
    <w:tmpl w:val="3CB07C5E"/>
    <w:lvl w:ilvl="0" w:tplc="F45CFC2A">
      <w:start w:val="1"/>
      <w:numFmt w:val="bullet"/>
      <w:pStyle w:val="tt4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64620BF"/>
    <w:multiLevelType w:val="multilevel"/>
    <w:tmpl w:val="0CE4F9F0"/>
    <w:lvl w:ilvl="0">
      <w:start w:val="1"/>
      <w:numFmt w:val="none"/>
      <w:pStyle w:val="Bullet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3">
      <w:start w:val="1"/>
      <w:numFmt w:val="decimal"/>
      <w:lvlText w:val="%3.%4"/>
      <w:lvlJc w:val="left"/>
      <w:pPr>
        <w:tabs>
          <w:tab w:val="num" w:pos="1764"/>
        </w:tabs>
        <w:ind w:left="1764" w:hanging="864"/>
      </w:pPr>
      <w:rPr>
        <w:rFonts w:hint="default"/>
      </w:rPr>
    </w:lvl>
    <w:lvl w:ilvl="4">
      <w:start w:val="1"/>
      <w:numFmt w:val="decimal"/>
      <w:lvlText w:val="%1%3.%4.%5"/>
      <w:lvlJc w:val="left"/>
      <w:pPr>
        <w:tabs>
          <w:tab w:val="num" w:pos="1188"/>
        </w:tabs>
        <w:ind w:left="1188" w:hanging="1008"/>
      </w:pPr>
      <w:rPr>
        <w:rFonts w:hint="default"/>
      </w:rPr>
    </w:lvl>
    <w:lvl w:ilvl="5">
      <w:start w:val="1"/>
      <w:numFmt w:val="decimal"/>
      <w:lvlText w:val="%1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192B3350"/>
    <w:multiLevelType w:val="hybridMultilevel"/>
    <w:tmpl w:val="6136E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94A269C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D53A0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58B7CAE"/>
    <w:multiLevelType w:val="hybridMultilevel"/>
    <w:tmpl w:val="CB842454"/>
    <w:lvl w:ilvl="0" w:tplc="FFFFFFFF">
      <w:numFmt w:val="bullet"/>
      <w:pStyle w:val="Tbullet"/>
      <w:lvlText w:val="-"/>
      <w:lvlJc w:val="left"/>
      <w:pPr>
        <w:tabs>
          <w:tab w:val="num" w:pos="1191"/>
        </w:tabs>
        <w:ind w:left="1191" w:hanging="284"/>
      </w:pPr>
      <w:rPr>
        <w:rFonts w:ascii="Times New Roman" w:eastAsia="Times New Roman" w:hAnsi="Times New Roman" w:cs="Times New Roman" w:hint="default"/>
      </w:rPr>
    </w:lvl>
    <w:lvl w:ilvl="1" w:tplc="FFFFFFFF">
      <w:numFmt w:val="bullet"/>
      <w:pStyle w:val="Tbullet"/>
      <w:lvlText w:val="-"/>
      <w:lvlJc w:val="left"/>
      <w:pPr>
        <w:tabs>
          <w:tab w:val="num" w:pos="1364"/>
        </w:tabs>
        <w:ind w:left="1364" w:hanging="284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C2BC7"/>
    <w:multiLevelType w:val="hybridMultilevel"/>
    <w:tmpl w:val="611606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FC4A2B"/>
    <w:multiLevelType w:val="hybridMultilevel"/>
    <w:tmpl w:val="CEFE6C3E"/>
    <w:lvl w:ilvl="0" w:tplc="A606BD72">
      <w:start w:val="1"/>
      <w:numFmt w:val="bullet"/>
      <w:pStyle w:val="NormalBullet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74268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C1C0B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0A43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8C85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480D8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5AD0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5442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4F29E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E25C5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4531957"/>
    <w:multiLevelType w:val="multilevel"/>
    <w:tmpl w:val="E91A1D76"/>
    <w:lvl w:ilvl="0">
      <w:start w:val="1"/>
      <w:numFmt w:val="decimal"/>
      <w:pStyle w:val="Titulo1F"/>
      <w:lvlText w:val="%1"/>
      <w:lvlJc w:val="left"/>
      <w:pPr>
        <w:tabs>
          <w:tab w:val="num" w:pos="432"/>
        </w:tabs>
        <w:ind w:left="432" w:hanging="432"/>
      </w:pPr>
      <w:rPr>
        <w:rFonts w:hint="default"/>
        <w:lang w:val="es-ES"/>
      </w:rPr>
    </w:lvl>
    <w:lvl w:ilvl="1">
      <w:start w:val="1"/>
      <w:numFmt w:val="decimal"/>
      <w:lvlText w:val="%1.%2"/>
      <w:lvlJc w:val="left"/>
      <w:pPr>
        <w:tabs>
          <w:tab w:val="num" w:pos="2826"/>
        </w:tabs>
        <w:ind w:left="2826" w:hanging="576"/>
      </w:pPr>
      <w:rPr>
        <w:rFonts w:hint="default"/>
      </w:rPr>
    </w:lvl>
    <w:lvl w:ilvl="2">
      <w:start w:val="1"/>
      <w:numFmt w:val="decimal"/>
      <w:pStyle w:val="Ttulo3"/>
      <w:lvlText w:val="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3553740F"/>
    <w:multiLevelType w:val="hybridMultilevel"/>
    <w:tmpl w:val="6136E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94A269C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B249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0861027"/>
    <w:multiLevelType w:val="singleLevel"/>
    <w:tmpl w:val="72A0D84A"/>
    <w:lvl w:ilvl="0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7124783"/>
    <w:multiLevelType w:val="multilevel"/>
    <w:tmpl w:val="E8E09558"/>
    <w:lvl w:ilvl="0">
      <w:start w:val="1"/>
      <w:numFmt w:val="none"/>
      <w:pStyle w:val="Ttulo1"/>
      <w:lvlText w:val="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18" w15:restartNumberingAfterBreak="0">
    <w:nsid w:val="4AC47DC8"/>
    <w:multiLevelType w:val="hybridMultilevel"/>
    <w:tmpl w:val="B816CD82"/>
    <w:lvl w:ilvl="0" w:tplc="04090001">
      <w:start w:val="1"/>
      <w:numFmt w:val="decimal"/>
      <w:pStyle w:val="PolicyItem"/>
      <w:lvlText w:val="%1)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C80050E"/>
    <w:multiLevelType w:val="hybridMultilevel"/>
    <w:tmpl w:val="E26E37B4"/>
    <w:lvl w:ilvl="0" w:tplc="340A000F">
      <w:start w:val="1"/>
      <w:numFmt w:val="decimal"/>
      <w:lvlText w:val="%1."/>
      <w:lvlJc w:val="left"/>
      <w:pPr>
        <w:ind w:left="1224" w:hanging="360"/>
      </w:pPr>
    </w:lvl>
    <w:lvl w:ilvl="1" w:tplc="340A0019">
      <w:start w:val="1"/>
      <w:numFmt w:val="lowerLetter"/>
      <w:lvlText w:val="%2."/>
      <w:lvlJc w:val="left"/>
      <w:pPr>
        <w:ind w:left="1944" w:hanging="360"/>
      </w:pPr>
    </w:lvl>
    <w:lvl w:ilvl="2" w:tplc="394A269C">
      <w:start w:val="1"/>
      <w:numFmt w:val="bullet"/>
      <w:lvlText w:val=""/>
      <w:lvlJc w:val="left"/>
      <w:pPr>
        <w:ind w:left="2664" w:hanging="180"/>
      </w:pPr>
      <w:rPr>
        <w:rFonts w:ascii="Symbol" w:hAnsi="Symbol" w:hint="default"/>
      </w:rPr>
    </w:lvl>
    <w:lvl w:ilvl="3" w:tplc="340A000F" w:tentative="1">
      <w:start w:val="1"/>
      <w:numFmt w:val="decimal"/>
      <w:lvlText w:val="%4."/>
      <w:lvlJc w:val="left"/>
      <w:pPr>
        <w:ind w:left="3384" w:hanging="360"/>
      </w:pPr>
    </w:lvl>
    <w:lvl w:ilvl="4" w:tplc="340A0019" w:tentative="1">
      <w:start w:val="1"/>
      <w:numFmt w:val="lowerLetter"/>
      <w:lvlText w:val="%5."/>
      <w:lvlJc w:val="left"/>
      <w:pPr>
        <w:ind w:left="4104" w:hanging="360"/>
      </w:pPr>
    </w:lvl>
    <w:lvl w:ilvl="5" w:tplc="340A001B" w:tentative="1">
      <w:start w:val="1"/>
      <w:numFmt w:val="lowerRoman"/>
      <w:lvlText w:val="%6."/>
      <w:lvlJc w:val="right"/>
      <w:pPr>
        <w:ind w:left="4824" w:hanging="180"/>
      </w:pPr>
    </w:lvl>
    <w:lvl w:ilvl="6" w:tplc="340A000F" w:tentative="1">
      <w:start w:val="1"/>
      <w:numFmt w:val="decimal"/>
      <w:lvlText w:val="%7."/>
      <w:lvlJc w:val="left"/>
      <w:pPr>
        <w:ind w:left="5544" w:hanging="360"/>
      </w:pPr>
    </w:lvl>
    <w:lvl w:ilvl="7" w:tplc="340A0019" w:tentative="1">
      <w:start w:val="1"/>
      <w:numFmt w:val="lowerLetter"/>
      <w:lvlText w:val="%8."/>
      <w:lvlJc w:val="left"/>
      <w:pPr>
        <w:ind w:left="6264" w:hanging="360"/>
      </w:pPr>
    </w:lvl>
    <w:lvl w:ilvl="8" w:tplc="340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20" w15:restartNumberingAfterBreak="0">
    <w:nsid w:val="55415CC8"/>
    <w:multiLevelType w:val="hybridMultilevel"/>
    <w:tmpl w:val="57D026F6"/>
    <w:lvl w:ilvl="0" w:tplc="0C0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340A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3" w:tplc="394A269C">
      <w:start w:val="1"/>
      <w:numFmt w:val="bullet"/>
      <w:lvlText w:val=""/>
      <w:lvlJc w:val="left"/>
      <w:pPr>
        <w:ind w:left="316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1" w15:restartNumberingAfterBreak="0">
    <w:nsid w:val="55F90348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7FC1B50"/>
    <w:multiLevelType w:val="hybridMultilevel"/>
    <w:tmpl w:val="05DAC8FE"/>
    <w:lvl w:ilvl="0" w:tplc="0C0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340A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3" w:tplc="394A269C">
      <w:start w:val="1"/>
      <w:numFmt w:val="bullet"/>
      <w:lvlText w:val=""/>
      <w:lvlJc w:val="left"/>
      <w:pPr>
        <w:ind w:left="316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3" w15:restartNumberingAfterBreak="0">
    <w:nsid w:val="57FC3000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86B3D2F"/>
    <w:multiLevelType w:val="hybridMultilevel"/>
    <w:tmpl w:val="EA86C976"/>
    <w:lvl w:ilvl="0" w:tplc="04090001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B1300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B4D2CAD"/>
    <w:multiLevelType w:val="multilevel"/>
    <w:tmpl w:val="285E238E"/>
    <w:lvl w:ilvl="0">
      <w:start w:val="1"/>
      <w:numFmt w:val="decimal"/>
      <w:pStyle w:val="T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 w15:restartNumberingAfterBreak="0">
    <w:nsid w:val="71D2672A"/>
    <w:multiLevelType w:val="singleLevel"/>
    <w:tmpl w:val="C4E29BDC"/>
    <w:lvl w:ilvl="0">
      <w:start w:val="1"/>
      <w:numFmt w:val="bullet"/>
      <w:pStyle w:val="Tableconten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77B6E91"/>
    <w:multiLevelType w:val="multilevel"/>
    <w:tmpl w:val="5FD250E8"/>
    <w:lvl w:ilvl="0">
      <w:start w:val="1"/>
      <w:numFmt w:val="decimal"/>
      <w:pStyle w:val="Heading111pt"/>
      <w:lvlText w:val="%1"/>
      <w:lvlJc w:val="left"/>
      <w:pPr>
        <w:tabs>
          <w:tab w:val="num" w:pos="432"/>
        </w:tabs>
        <w:ind w:left="432" w:hanging="432"/>
      </w:pPr>
      <w:rPr>
        <w:rFonts w:hint="default"/>
        <w:caps w:val="0"/>
        <w:strike w:val="0"/>
        <w:dstrike w:val="0"/>
        <w:vanish w:val="0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Styl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79080D7F"/>
    <w:multiLevelType w:val="hybridMultilevel"/>
    <w:tmpl w:val="F8184F56"/>
    <w:lvl w:ilvl="0" w:tplc="464E73EE">
      <w:start w:val="1"/>
      <w:numFmt w:val="bullet"/>
      <w:pStyle w:val="Tbullet2"/>
      <w:lvlText w:val="-"/>
      <w:lvlJc w:val="left"/>
      <w:pPr>
        <w:tabs>
          <w:tab w:val="num" w:pos="645"/>
        </w:tabs>
        <w:ind w:left="642" w:hanging="357"/>
      </w:pPr>
      <w:rPr>
        <w:rFonts w:hint="default"/>
      </w:rPr>
    </w:lvl>
    <w:lvl w:ilvl="1" w:tplc="F2649E42" w:tentative="1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hint="default"/>
      </w:rPr>
    </w:lvl>
    <w:lvl w:ilvl="2" w:tplc="CB923BC4" w:tentative="1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2D4411D6" w:tentative="1">
      <w:start w:val="1"/>
      <w:numFmt w:val="bullet"/>
      <w:lvlText w:val=""/>
      <w:lvlJc w:val="left"/>
      <w:pPr>
        <w:tabs>
          <w:tab w:val="num" w:pos="3165"/>
        </w:tabs>
        <w:ind w:left="3165" w:hanging="360"/>
      </w:pPr>
      <w:rPr>
        <w:rFonts w:ascii="Symbol" w:hAnsi="Symbol" w:hint="default"/>
      </w:rPr>
    </w:lvl>
    <w:lvl w:ilvl="4" w:tplc="A4B6803C" w:tentative="1">
      <w:start w:val="1"/>
      <w:numFmt w:val="bullet"/>
      <w:lvlText w:val="o"/>
      <w:lvlJc w:val="left"/>
      <w:pPr>
        <w:tabs>
          <w:tab w:val="num" w:pos="3885"/>
        </w:tabs>
        <w:ind w:left="3885" w:hanging="360"/>
      </w:pPr>
      <w:rPr>
        <w:rFonts w:ascii="Courier New" w:hAnsi="Courier New" w:hint="default"/>
      </w:rPr>
    </w:lvl>
    <w:lvl w:ilvl="5" w:tplc="FA72838A" w:tentative="1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</w:rPr>
    </w:lvl>
    <w:lvl w:ilvl="6" w:tplc="E1446A5C" w:tentative="1">
      <w:start w:val="1"/>
      <w:numFmt w:val="bullet"/>
      <w:lvlText w:val=""/>
      <w:lvlJc w:val="left"/>
      <w:pPr>
        <w:tabs>
          <w:tab w:val="num" w:pos="5325"/>
        </w:tabs>
        <w:ind w:left="5325" w:hanging="360"/>
      </w:pPr>
      <w:rPr>
        <w:rFonts w:ascii="Symbol" w:hAnsi="Symbol" w:hint="default"/>
      </w:rPr>
    </w:lvl>
    <w:lvl w:ilvl="7" w:tplc="D04A503A" w:tentative="1">
      <w:start w:val="1"/>
      <w:numFmt w:val="bullet"/>
      <w:lvlText w:val="o"/>
      <w:lvlJc w:val="left"/>
      <w:pPr>
        <w:tabs>
          <w:tab w:val="num" w:pos="6045"/>
        </w:tabs>
        <w:ind w:left="6045" w:hanging="360"/>
      </w:pPr>
      <w:rPr>
        <w:rFonts w:ascii="Courier New" w:hAnsi="Courier New" w:hint="default"/>
      </w:rPr>
    </w:lvl>
    <w:lvl w:ilvl="8" w:tplc="3370D098" w:tentative="1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7CE36B1C"/>
    <w:multiLevelType w:val="hybridMultilevel"/>
    <w:tmpl w:val="CCAA3D12"/>
    <w:lvl w:ilvl="0" w:tplc="0C0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C0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3" w:tplc="340A000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1" w15:restartNumberingAfterBreak="0">
    <w:nsid w:val="7DE34418"/>
    <w:multiLevelType w:val="hybridMultilevel"/>
    <w:tmpl w:val="1538621C"/>
    <w:lvl w:ilvl="0" w:tplc="6B94A950">
      <w:start w:val="1"/>
      <w:numFmt w:val="decimal"/>
      <w:pStyle w:val="Figure"/>
      <w:lvlText w:val="Figura %1."/>
      <w:lvlJc w:val="left"/>
      <w:pPr>
        <w:tabs>
          <w:tab w:val="num" w:pos="1797"/>
        </w:tabs>
        <w:ind w:left="717" w:hanging="360"/>
      </w:pPr>
      <w:rPr>
        <w:rFonts w:hint="default"/>
        <w:vanish/>
      </w:rPr>
    </w:lvl>
    <w:lvl w:ilvl="1" w:tplc="2090BF3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F246E4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71283586">
    <w:abstractNumId w:val="6"/>
  </w:num>
  <w:num w:numId="2" w16cid:durableId="450587526">
    <w:abstractNumId w:val="24"/>
  </w:num>
  <w:num w:numId="3" w16cid:durableId="1152989142">
    <w:abstractNumId w:val="9"/>
  </w:num>
  <w:num w:numId="4" w16cid:durableId="1229417976">
    <w:abstractNumId w:val="11"/>
  </w:num>
  <w:num w:numId="5" w16cid:durableId="1983390201">
    <w:abstractNumId w:val="18"/>
  </w:num>
  <w:num w:numId="6" w16cid:durableId="777137755">
    <w:abstractNumId w:val="16"/>
  </w:num>
  <w:num w:numId="7" w16cid:durableId="316417603">
    <w:abstractNumId w:val="8"/>
  </w:num>
  <w:num w:numId="8" w16cid:durableId="1783762129">
    <w:abstractNumId w:val="29"/>
  </w:num>
  <w:num w:numId="9" w16cid:durableId="892695089">
    <w:abstractNumId w:val="31"/>
  </w:num>
  <w:num w:numId="10" w16cid:durableId="70928740">
    <w:abstractNumId w:val="26"/>
  </w:num>
  <w:num w:numId="11" w16cid:durableId="52392052">
    <w:abstractNumId w:val="28"/>
  </w:num>
  <w:num w:numId="12" w16cid:durableId="113061122">
    <w:abstractNumId w:val="4"/>
  </w:num>
  <w:num w:numId="13" w16cid:durableId="67922470">
    <w:abstractNumId w:val="5"/>
  </w:num>
  <w:num w:numId="14" w16cid:durableId="1492216826">
    <w:abstractNumId w:val="27"/>
  </w:num>
  <w:num w:numId="15" w16cid:durableId="854223775">
    <w:abstractNumId w:val="13"/>
  </w:num>
  <w:num w:numId="16" w16cid:durableId="737288712">
    <w:abstractNumId w:val="17"/>
  </w:num>
  <w:num w:numId="17" w16cid:durableId="510410482">
    <w:abstractNumId w:val="30"/>
  </w:num>
  <w:num w:numId="18" w16cid:durableId="15260182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6005872">
    <w:abstractNumId w:val="19"/>
  </w:num>
  <w:num w:numId="20" w16cid:durableId="34160977">
    <w:abstractNumId w:val="30"/>
  </w:num>
  <w:num w:numId="21" w16cid:durableId="109255349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43179244">
    <w:abstractNumId w:val="20"/>
  </w:num>
  <w:num w:numId="23" w16cid:durableId="1006591507">
    <w:abstractNumId w:val="3"/>
  </w:num>
  <w:num w:numId="24" w16cid:durableId="1859419187">
    <w:abstractNumId w:val="22"/>
  </w:num>
  <w:num w:numId="25" w16cid:durableId="1273977161">
    <w:abstractNumId w:val="14"/>
  </w:num>
  <w:num w:numId="26" w16cid:durableId="1141197044">
    <w:abstractNumId w:val="0"/>
  </w:num>
  <w:num w:numId="27" w16cid:durableId="1210609792">
    <w:abstractNumId w:val="7"/>
  </w:num>
  <w:num w:numId="28" w16cid:durableId="1183085305">
    <w:abstractNumId w:val="15"/>
  </w:num>
  <w:num w:numId="29" w16cid:durableId="1076321436">
    <w:abstractNumId w:val="23"/>
  </w:num>
  <w:num w:numId="30" w16cid:durableId="2021589624">
    <w:abstractNumId w:val="32"/>
  </w:num>
  <w:num w:numId="31" w16cid:durableId="897010493">
    <w:abstractNumId w:val="13"/>
  </w:num>
  <w:num w:numId="32" w16cid:durableId="1294558337">
    <w:abstractNumId w:val="13"/>
  </w:num>
  <w:num w:numId="33" w16cid:durableId="1298610153">
    <w:abstractNumId w:val="21"/>
  </w:num>
  <w:num w:numId="34" w16cid:durableId="138349860">
    <w:abstractNumId w:val="13"/>
  </w:num>
  <w:num w:numId="35" w16cid:durableId="942961488">
    <w:abstractNumId w:val="1"/>
  </w:num>
  <w:num w:numId="36" w16cid:durableId="942304843">
    <w:abstractNumId w:val="13"/>
  </w:num>
  <w:num w:numId="37" w16cid:durableId="693118682">
    <w:abstractNumId w:val="2"/>
  </w:num>
  <w:num w:numId="38" w16cid:durableId="191309167">
    <w:abstractNumId w:val="25"/>
  </w:num>
  <w:num w:numId="39" w16cid:durableId="1663585297">
    <w:abstractNumId w:val="13"/>
  </w:num>
  <w:num w:numId="40" w16cid:durableId="599679944">
    <w:abstractNumId w:val="17"/>
  </w:num>
  <w:num w:numId="41" w16cid:durableId="1153057907">
    <w:abstractNumId w:val="13"/>
  </w:num>
  <w:num w:numId="42" w16cid:durableId="2032368845">
    <w:abstractNumId w:val="13"/>
  </w:num>
  <w:num w:numId="43" w16cid:durableId="300505998">
    <w:abstractNumId w:val="17"/>
  </w:num>
  <w:num w:numId="44" w16cid:durableId="1510751970">
    <w:abstractNumId w:val="13"/>
  </w:num>
  <w:num w:numId="45" w16cid:durableId="397439473">
    <w:abstractNumId w:val="13"/>
  </w:num>
  <w:num w:numId="46" w16cid:durableId="1122576804">
    <w:abstractNumId w:val="13"/>
  </w:num>
  <w:num w:numId="47" w16cid:durableId="267858872">
    <w:abstractNumId w:val="13"/>
  </w:num>
  <w:num w:numId="48" w16cid:durableId="203979154">
    <w:abstractNumId w:val="13"/>
  </w:num>
  <w:num w:numId="49" w16cid:durableId="1829830718">
    <w:abstractNumId w:val="13"/>
  </w:num>
  <w:num w:numId="50" w16cid:durableId="1530335984">
    <w:abstractNumId w:val="13"/>
  </w:num>
  <w:num w:numId="51" w16cid:durableId="850216014">
    <w:abstractNumId w:val="10"/>
  </w:num>
  <w:num w:numId="52" w16cid:durableId="537935973">
    <w:abstractNumId w:val="13"/>
  </w:num>
  <w:num w:numId="53" w16cid:durableId="617103054">
    <w:abstractNumId w:val="12"/>
  </w:num>
  <w:num w:numId="54" w16cid:durableId="1410418238">
    <w:abstractNumId w:val="13"/>
  </w:num>
  <w:num w:numId="55" w16cid:durableId="650017312">
    <w:abstractNumId w:val="13"/>
  </w:num>
  <w:num w:numId="56" w16cid:durableId="749890472">
    <w:abstractNumId w:val="17"/>
  </w:num>
  <w:num w:numId="57" w16cid:durableId="898902676">
    <w:abstractNumId w:val="17"/>
  </w:num>
  <w:num w:numId="58" w16cid:durableId="291255198">
    <w:abstractNumId w:val="13"/>
  </w:num>
  <w:num w:numId="59" w16cid:durableId="37976495">
    <w:abstractNumId w:val="13"/>
  </w:num>
  <w:num w:numId="60" w16cid:durableId="1467547890">
    <w:abstractNumId w:val="13"/>
  </w:num>
  <w:num w:numId="61" w16cid:durableId="237861217">
    <w:abstractNumId w:val="13"/>
  </w:num>
  <w:num w:numId="62" w16cid:durableId="2073431817">
    <w:abstractNumId w:val="13"/>
  </w:num>
  <w:num w:numId="63" w16cid:durableId="1644315921">
    <w:abstractNumId w:val="13"/>
  </w:num>
  <w:num w:numId="64" w16cid:durableId="1136488231">
    <w:abstractNumId w:val="13"/>
  </w:num>
  <w:num w:numId="65" w16cid:durableId="1053622655">
    <w:abstractNumId w:val="13"/>
  </w:num>
  <w:num w:numId="66" w16cid:durableId="599029889">
    <w:abstractNumId w:val="13"/>
  </w:num>
  <w:num w:numId="67" w16cid:durableId="1326205121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s-AR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s-ES_tradnl" w:vendorID="64" w:dllVersion="6" w:nlCheck="1" w:checkStyle="1"/>
  <w:activeWritingStyle w:appName="MSWord" w:lang="es-CL" w:vendorID="64" w:dllVersion="6" w:nlCheck="1" w:checkStyle="1"/>
  <w:activeWritingStyle w:appName="MSWord" w:lang="es-VE" w:vendorID="64" w:dllVersion="6" w:nlCheck="1" w:checkStyle="1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75"/>
    <w:rsid w:val="0000049A"/>
    <w:rsid w:val="00001567"/>
    <w:rsid w:val="00001A0E"/>
    <w:rsid w:val="00001B27"/>
    <w:rsid w:val="00001C93"/>
    <w:rsid w:val="000023EB"/>
    <w:rsid w:val="000024EB"/>
    <w:rsid w:val="00002634"/>
    <w:rsid w:val="00003CD5"/>
    <w:rsid w:val="00004FA6"/>
    <w:rsid w:val="0000508B"/>
    <w:rsid w:val="00005855"/>
    <w:rsid w:val="00005F46"/>
    <w:rsid w:val="00006926"/>
    <w:rsid w:val="00006FDA"/>
    <w:rsid w:val="00007699"/>
    <w:rsid w:val="000103CB"/>
    <w:rsid w:val="00010F8F"/>
    <w:rsid w:val="0001332B"/>
    <w:rsid w:val="00013E73"/>
    <w:rsid w:val="000149D1"/>
    <w:rsid w:val="00014D86"/>
    <w:rsid w:val="0001553B"/>
    <w:rsid w:val="00015F3B"/>
    <w:rsid w:val="0001610E"/>
    <w:rsid w:val="00016A58"/>
    <w:rsid w:val="00017990"/>
    <w:rsid w:val="00021B2B"/>
    <w:rsid w:val="000223C8"/>
    <w:rsid w:val="00023037"/>
    <w:rsid w:val="00023253"/>
    <w:rsid w:val="00023CD0"/>
    <w:rsid w:val="00023DA7"/>
    <w:rsid w:val="00023E16"/>
    <w:rsid w:val="00024296"/>
    <w:rsid w:val="00024B84"/>
    <w:rsid w:val="00025168"/>
    <w:rsid w:val="00025A32"/>
    <w:rsid w:val="00025CCF"/>
    <w:rsid w:val="0002635A"/>
    <w:rsid w:val="00027751"/>
    <w:rsid w:val="00030DC9"/>
    <w:rsid w:val="00030EE6"/>
    <w:rsid w:val="00031B06"/>
    <w:rsid w:val="00032B52"/>
    <w:rsid w:val="00032CD2"/>
    <w:rsid w:val="0003334B"/>
    <w:rsid w:val="000335A3"/>
    <w:rsid w:val="0003439B"/>
    <w:rsid w:val="00034965"/>
    <w:rsid w:val="00034FBA"/>
    <w:rsid w:val="00035438"/>
    <w:rsid w:val="00035DD0"/>
    <w:rsid w:val="00036FF7"/>
    <w:rsid w:val="00037300"/>
    <w:rsid w:val="00037682"/>
    <w:rsid w:val="000401D6"/>
    <w:rsid w:val="000405DE"/>
    <w:rsid w:val="0004220F"/>
    <w:rsid w:val="00042339"/>
    <w:rsid w:val="00042490"/>
    <w:rsid w:val="000424A0"/>
    <w:rsid w:val="00042C26"/>
    <w:rsid w:val="00042D9F"/>
    <w:rsid w:val="000432F4"/>
    <w:rsid w:val="00043516"/>
    <w:rsid w:val="00043E25"/>
    <w:rsid w:val="00043F9E"/>
    <w:rsid w:val="00044229"/>
    <w:rsid w:val="000444EB"/>
    <w:rsid w:val="000446AF"/>
    <w:rsid w:val="00044D7F"/>
    <w:rsid w:val="00044DF6"/>
    <w:rsid w:val="000453EC"/>
    <w:rsid w:val="000455F9"/>
    <w:rsid w:val="000459B1"/>
    <w:rsid w:val="000463D9"/>
    <w:rsid w:val="00046A38"/>
    <w:rsid w:val="00046DBD"/>
    <w:rsid w:val="0004703B"/>
    <w:rsid w:val="0004710D"/>
    <w:rsid w:val="000475CA"/>
    <w:rsid w:val="00047FC0"/>
    <w:rsid w:val="00050078"/>
    <w:rsid w:val="000504CD"/>
    <w:rsid w:val="00050F21"/>
    <w:rsid w:val="00051840"/>
    <w:rsid w:val="0005189E"/>
    <w:rsid w:val="00053970"/>
    <w:rsid w:val="000549FA"/>
    <w:rsid w:val="00054E84"/>
    <w:rsid w:val="00054FE2"/>
    <w:rsid w:val="000551E4"/>
    <w:rsid w:val="00056CC7"/>
    <w:rsid w:val="0006038E"/>
    <w:rsid w:val="0006079E"/>
    <w:rsid w:val="00061FEB"/>
    <w:rsid w:val="000623FF"/>
    <w:rsid w:val="0006442C"/>
    <w:rsid w:val="00064B88"/>
    <w:rsid w:val="000652C0"/>
    <w:rsid w:val="000653F4"/>
    <w:rsid w:val="0006566C"/>
    <w:rsid w:val="0006571C"/>
    <w:rsid w:val="00065753"/>
    <w:rsid w:val="0006581A"/>
    <w:rsid w:val="00065B4E"/>
    <w:rsid w:val="00066999"/>
    <w:rsid w:val="000674C3"/>
    <w:rsid w:val="00067830"/>
    <w:rsid w:val="00067A49"/>
    <w:rsid w:val="00070749"/>
    <w:rsid w:val="00071139"/>
    <w:rsid w:val="000711A8"/>
    <w:rsid w:val="00072AAB"/>
    <w:rsid w:val="00072F80"/>
    <w:rsid w:val="00073940"/>
    <w:rsid w:val="00073F41"/>
    <w:rsid w:val="0007469D"/>
    <w:rsid w:val="0007584A"/>
    <w:rsid w:val="00076C2A"/>
    <w:rsid w:val="00077866"/>
    <w:rsid w:val="00077BDF"/>
    <w:rsid w:val="00080D29"/>
    <w:rsid w:val="00080EB3"/>
    <w:rsid w:val="00081159"/>
    <w:rsid w:val="0008172D"/>
    <w:rsid w:val="000821D3"/>
    <w:rsid w:val="0008244B"/>
    <w:rsid w:val="000837A0"/>
    <w:rsid w:val="0008435B"/>
    <w:rsid w:val="000855BD"/>
    <w:rsid w:val="000859B3"/>
    <w:rsid w:val="000901C6"/>
    <w:rsid w:val="000906CF"/>
    <w:rsid w:val="000919B8"/>
    <w:rsid w:val="00093637"/>
    <w:rsid w:val="0009382E"/>
    <w:rsid w:val="00093C23"/>
    <w:rsid w:val="0009404F"/>
    <w:rsid w:val="00094D55"/>
    <w:rsid w:val="000959C7"/>
    <w:rsid w:val="00095C4C"/>
    <w:rsid w:val="00096E58"/>
    <w:rsid w:val="0009705F"/>
    <w:rsid w:val="00097C8D"/>
    <w:rsid w:val="000A0032"/>
    <w:rsid w:val="000A00DB"/>
    <w:rsid w:val="000A0BF1"/>
    <w:rsid w:val="000A2889"/>
    <w:rsid w:val="000A358F"/>
    <w:rsid w:val="000A35DB"/>
    <w:rsid w:val="000A54D0"/>
    <w:rsid w:val="000A5FDB"/>
    <w:rsid w:val="000A76E1"/>
    <w:rsid w:val="000A7EC1"/>
    <w:rsid w:val="000B0B2F"/>
    <w:rsid w:val="000B10E6"/>
    <w:rsid w:val="000B1E25"/>
    <w:rsid w:val="000B245C"/>
    <w:rsid w:val="000B2607"/>
    <w:rsid w:val="000B2CDE"/>
    <w:rsid w:val="000B3587"/>
    <w:rsid w:val="000B4BCC"/>
    <w:rsid w:val="000B4FDD"/>
    <w:rsid w:val="000B5B37"/>
    <w:rsid w:val="000B5B3C"/>
    <w:rsid w:val="000B5FB1"/>
    <w:rsid w:val="000B63A3"/>
    <w:rsid w:val="000B75B8"/>
    <w:rsid w:val="000C195B"/>
    <w:rsid w:val="000C1DA5"/>
    <w:rsid w:val="000C2DF5"/>
    <w:rsid w:val="000C41D4"/>
    <w:rsid w:val="000C41EA"/>
    <w:rsid w:val="000C461F"/>
    <w:rsid w:val="000C602A"/>
    <w:rsid w:val="000C649E"/>
    <w:rsid w:val="000C6604"/>
    <w:rsid w:val="000C6D23"/>
    <w:rsid w:val="000C7675"/>
    <w:rsid w:val="000C79B0"/>
    <w:rsid w:val="000D0611"/>
    <w:rsid w:val="000D211A"/>
    <w:rsid w:val="000D3358"/>
    <w:rsid w:val="000D4455"/>
    <w:rsid w:val="000D59A6"/>
    <w:rsid w:val="000D610A"/>
    <w:rsid w:val="000D667D"/>
    <w:rsid w:val="000D68A6"/>
    <w:rsid w:val="000D7405"/>
    <w:rsid w:val="000D7C83"/>
    <w:rsid w:val="000E00F6"/>
    <w:rsid w:val="000E028F"/>
    <w:rsid w:val="000E074B"/>
    <w:rsid w:val="000E07BF"/>
    <w:rsid w:val="000E0C1C"/>
    <w:rsid w:val="000E17D2"/>
    <w:rsid w:val="000E1CC7"/>
    <w:rsid w:val="000E28C1"/>
    <w:rsid w:val="000E376C"/>
    <w:rsid w:val="000E3854"/>
    <w:rsid w:val="000E3ACC"/>
    <w:rsid w:val="000E4107"/>
    <w:rsid w:val="000E50B4"/>
    <w:rsid w:val="000E5531"/>
    <w:rsid w:val="000E6901"/>
    <w:rsid w:val="000E6F02"/>
    <w:rsid w:val="000E723A"/>
    <w:rsid w:val="000E73B5"/>
    <w:rsid w:val="000E7A02"/>
    <w:rsid w:val="000F00D5"/>
    <w:rsid w:val="000F0405"/>
    <w:rsid w:val="000F148B"/>
    <w:rsid w:val="000F331B"/>
    <w:rsid w:val="000F44E6"/>
    <w:rsid w:val="000F51FF"/>
    <w:rsid w:val="000F5355"/>
    <w:rsid w:val="000F5ADD"/>
    <w:rsid w:val="000F5D00"/>
    <w:rsid w:val="000F6A09"/>
    <w:rsid w:val="000F6C23"/>
    <w:rsid w:val="000F6DD6"/>
    <w:rsid w:val="000F6EA5"/>
    <w:rsid w:val="000F7232"/>
    <w:rsid w:val="000F7818"/>
    <w:rsid w:val="00100D92"/>
    <w:rsid w:val="00100F0E"/>
    <w:rsid w:val="00102149"/>
    <w:rsid w:val="00102388"/>
    <w:rsid w:val="0010357C"/>
    <w:rsid w:val="00103DF9"/>
    <w:rsid w:val="0010476F"/>
    <w:rsid w:val="00104AFA"/>
    <w:rsid w:val="00105E86"/>
    <w:rsid w:val="00106C6B"/>
    <w:rsid w:val="00107452"/>
    <w:rsid w:val="00111A30"/>
    <w:rsid w:val="001134AF"/>
    <w:rsid w:val="00113E93"/>
    <w:rsid w:val="00113EB5"/>
    <w:rsid w:val="00114D36"/>
    <w:rsid w:val="001163BE"/>
    <w:rsid w:val="00117CAD"/>
    <w:rsid w:val="00120A57"/>
    <w:rsid w:val="001232AE"/>
    <w:rsid w:val="001236BD"/>
    <w:rsid w:val="001237C7"/>
    <w:rsid w:val="001239B3"/>
    <w:rsid w:val="00123DB4"/>
    <w:rsid w:val="001260C2"/>
    <w:rsid w:val="001265E0"/>
    <w:rsid w:val="001266DF"/>
    <w:rsid w:val="001275FB"/>
    <w:rsid w:val="00127876"/>
    <w:rsid w:val="00127CDE"/>
    <w:rsid w:val="00130077"/>
    <w:rsid w:val="0013144D"/>
    <w:rsid w:val="00131F7F"/>
    <w:rsid w:val="00131FA6"/>
    <w:rsid w:val="00132C59"/>
    <w:rsid w:val="0013301C"/>
    <w:rsid w:val="001338D7"/>
    <w:rsid w:val="00133AAF"/>
    <w:rsid w:val="00134B11"/>
    <w:rsid w:val="00136338"/>
    <w:rsid w:val="00136468"/>
    <w:rsid w:val="00136C3B"/>
    <w:rsid w:val="00136C78"/>
    <w:rsid w:val="00136F5C"/>
    <w:rsid w:val="00137177"/>
    <w:rsid w:val="00137178"/>
    <w:rsid w:val="00137490"/>
    <w:rsid w:val="00137E31"/>
    <w:rsid w:val="00137E4B"/>
    <w:rsid w:val="00137FF3"/>
    <w:rsid w:val="00141505"/>
    <w:rsid w:val="00141B18"/>
    <w:rsid w:val="00141C3B"/>
    <w:rsid w:val="001423D1"/>
    <w:rsid w:val="001426DC"/>
    <w:rsid w:val="0014274D"/>
    <w:rsid w:val="00143185"/>
    <w:rsid w:val="00143D83"/>
    <w:rsid w:val="0014429A"/>
    <w:rsid w:val="00144BB2"/>
    <w:rsid w:val="001472A4"/>
    <w:rsid w:val="00150676"/>
    <w:rsid w:val="00152018"/>
    <w:rsid w:val="00152616"/>
    <w:rsid w:val="00152743"/>
    <w:rsid w:val="0015328D"/>
    <w:rsid w:val="00153378"/>
    <w:rsid w:val="001539AC"/>
    <w:rsid w:val="00154544"/>
    <w:rsid w:val="0015490A"/>
    <w:rsid w:val="00154B56"/>
    <w:rsid w:val="00154E00"/>
    <w:rsid w:val="001551ED"/>
    <w:rsid w:val="00155D6A"/>
    <w:rsid w:val="0016022C"/>
    <w:rsid w:val="0016108B"/>
    <w:rsid w:val="0016157F"/>
    <w:rsid w:val="001620F6"/>
    <w:rsid w:val="001621BD"/>
    <w:rsid w:val="0016246F"/>
    <w:rsid w:val="001625DB"/>
    <w:rsid w:val="001627D1"/>
    <w:rsid w:val="00162EDE"/>
    <w:rsid w:val="00162F07"/>
    <w:rsid w:val="0016323C"/>
    <w:rsid w:val="00164514"/>
    <w:rsid w:val="001657BE"/>
    <w:rsid w:val="00165EBB"/>
    <w:rsid w:val="0016607B"/>
    <w:rsid w:val="00166DFD"/>
    <w:rsid w:val="00167141"/>
    <w:rsid w:val="0016714C"/>
    <w:rsid w:val="001675D1"/>
    <w:rsid w:val="001678B2"/>
    <w:rsid w:val="00167C4D"/>
    <w:rsid w:val="001701FD"/>
    <w:rsid w:val="00171336"/>
    <w:rsid w:val="00171C71"/>
    <w:rsid w:val="00171C92"/>
    <w:rsid w:val="0017363F"/>
    <w:rsid w:val="00173835"/>
    <w:rsid w:val="00173FDF"/>
    <w:rsid w:val="00174EEA"/>
    <w:rsid w:val="00175B60"/>
    <w:rsid w:val="00175CF3"/>
    <w:rsid w:val="0017655F"/>
    <w:rsid w:val="0017662D"/>
    <w:rsid w:val="001767A7"/>
    <w:rsid w:val="00177AFF"/>
    <w:rsid w:val="001802B4"/>
    <w:rsid w:val="001803B6"/>
    <w:rsid w:val="001813DA"/>
    <w:rsid w:val="00181E59"/>
    <w:rsid w:val="0018306E"/>
    <w:rsid w:val="001831D8"/>
    <w:rsid w:val="001834C1"/>
    <w:rsid w:val="001835EA"/>
    <w:rsid w:val="00183DE9"/>
    <w:rsid w:val="0018461A"/>
    <w:rsid w:val="00184C28"/>
    <w:rsid w:val="00185008"/>
    <w:rsid w:val="0018575D"/>
    <w:rsid w:val="00185D90"/>
    <w:rsid w:val="00186E11"/>
    <w:rsid w:val="001870EA"/>
    <w:rsid w:val="001877B4"/>
    <w:rsid w:val="00190B92"/>
    <w:rsid w:val="00190EBE"/>
    <w:rsid w:val="00192017"/>
    <w:rsid w:val="00192117"/>
    <w:rsid w:val="00192E5D"/>
    <w:rsid w:val="00192E79"/>
    <w:rsid w:val="00193840"/>
    <w:rsid w:val="00193CB3"/>
    <w:rsid w:val="0019449B"/>
    <w:rsid w:val="001944F4"/>
    <w:rsid w:val="00194CE0"/>
    <w:rsid w:val="0019572F"/>
    <w:rsid w:val="00195AA6"/>
    <w:rsid w:val="001960FF"/>
    <w:rsid w:val="00197635"/>
    <w:rsid w:val="00197AB3"/>
    <w:rsid w:val="00197DEB"/>
    <w:rsid w:val="001A0443"/>
    <w:rsid w:val="001A1B3F"/>
    <w:rsid w:val="001A2C23"/>
    <w:rsid w:val="001A3C94"/>
    <w:rsid w:val="001A46D1"/>
    <w:rsid w:val="001A47AE"/>
    <w:rsid w:val="001A5486"/>
    <w:rsid w:val="001A5ED1"/>
    <w:rsid w:val="001A5F20"/>
    <w:rsid w:val="001A6682"/>
    <w:rsid w:val="001A6ABF"/>
    <w:rsid w:val="001A722E"/>
    <w:rsid w:val="001A743E"/>
    <w:rsid w:val="001A7F37"/>
    <w:rsid w:val="001B02B5"/>
    <w:rsid w:val="001B0FCD"/>
    <w:rsid w:val="001B295C"/>
    <w:rsid w:val="001B413B"/>
    <w:rsid w:val="001B46C0"/>
    <w:rsid w:val="001B5707"/>
    <w:rsid w:val="001B606D"/>
    <w:rsid w:val="001B608F"/>
    <w:rsid w:val="001B6274"/>
    <w:rsid w:val="001B6EE5"/>
    <w:rsid w:val="001B7474"/>
    <w:rsid w:val="001B7497"/>
    <w:rsid w:val="001B7ABE"/>
    <w:rsid w:val="001C11EB"/>
    <w:rsid w:val="001C18DC"/>
    <w:rsid w:val="001C2758"/>
    <w:rsid w:val="001C30BF"/>
    <w:rsid w:val="001C33FC"/>
    <w:rsid w:val="001C344A"/>
    <w:rsid w:val="001C3BDB"/>
    <w:rsid w:val="001C5029"/>
    <w:rsid w:val="001C5F8F"/>
    <w:rsid w:val="001C60B5"/>
    <w:rsid w:val="001C6562"/>
    <w:rsid w:val="001C75B7"/>
    <w:rsid w:val="001C793B"/>
    <w:rsid w:val="001C7CBA"/>
    <w:rsid w:val="001D1F5C"/>
    <w:rsid w:val="001D2F3F"/>
    <w:rsid w:val="001D37BE"/>
    <w:rsid w:val="001D3B44"/>
    <w:rsid w:val="001D3BBB"/>
    <w:rsid w:val="001D41B7"/>
    <w:rsid w:val="001D5CEB"/>
    <w:rsid w:val="001D617B"/>
    <w:rsid w:val="001D6435"/>
    <w:rsid w:val="001D64A5"/>
    <w:rsid w:val="001D64D4"/>
    <w:rsid w:val="001D72AC"/>
    <w:rsid w:val="001D72B3"/>
    <w:rsid w:val="001D799E"/>
    <w:rsid w:val="001E02FA"/>
    <w:rsid w:val="001E070D"/>
    <w:rsid w:val="001E0D3B"/>
    <w:rsid w:val="001E1D15"/>
    <w:rsid w:val="001E2062"/>
    <w:rsid w:val="001E2978"/>
    <w:rsid w:val="001E2AFD"/>
    <w:rsid w:val="001E32D7"/>
    <w:rsid w:val="001E376F"/>
    <w:rsid w:val="001E4613"/>
    <w:rsid w:val="001E4B11"/>
    <w:rsid w:val="001E4D2F"/>
    <w:rsid w:val="001E707D"/>
    <w:rsid w:val="001F0771"/>
    <w:rsid w:val="001F111B"/>
    <w:rsid w:val="001F129F"/>
    <w:rsid w:val="001F16DB"/>
    <w:rsid w:val="001F181D"/>
    <w:rsid w:val="001F2A14"/>
    <w:rsid w:val="001F2C23"/>
    <w:rsid w:val="001F3699"/>
    <w:rsid w:val="001F3997"/>
    <w:rsid w:val="001F4959"/>
    <w:rsid w:val="001F649C"/>
    <w:rsid w:val="001F652A"/>
    <w:rsid w:val="001F65E0"/>
    <w:rsid w:val="001F662C"/>
    <w:rsid w:val="001F66E3"/>
    <w:rsid w:val="001F6EB5"/>
    <w:rsid w:val="00200348"/>
    <w:rsid w:val="0020052D"/>
    <w:rsid w:val="00200530"/>
    <w:rsid w:val="00200B65"/>
    <w:rsid w:val="00201416"/>
    <w:rsid w:val="00201C06"/>
    <w:rsid w:val="00202503"/>
    <w:rsid w:val="0020307E"/>
    <w:rsid w:val="002031AA"/>
    <w:rsid w:val="0020469B"/>
    <w:rsid w:val="00204CC3"/>
    <w:rsid w:val="002050BD"/>
    <w:rsid w:val="002056D5"/>
    <w:rsid w:val="00205C8D"/>
    <w:rsid w:val="00206611"/>
    <w:rsid w:val="00207D25"/>
    <w:rsid w:val="0021053C"/>
    <w:rsid w:val="002114B0"/>
    <w:rsid w:val="002133CE"/>
    <w:rsid w:val="00215720"/>
    <w:rsid w:val="00215C3D"/>
    <w:rsid w:val="00216196"/>
    <w:rsid w:val="00216806"/>
    <w:rsid w:val="002169E9"/>
    <w:rsid w:val="00216BD4"/>
    <w:rsid w:val="00216F11"/>
    <w:rsid w:val="00220555"/>
    <w:rsid w:val="002205D3"/>
    <w:rsid w:val="002208E1"/>
    <w:rsid w:val="0022123B"/>
    <w:rsid w:val="00222BE4"/>
    <w:rsid w:val="0022317B"/>
    <w:rsid w:val="002238AF"/>
    <w:rsid w:val="002244C4"/>
    <w:rsid w:val="0022458F"/>
    <w:rsid w:val="002246C3"/>
    <w:rsid w:val="00225FBD"/>
    <w:rsid w:val="00226ADA"/>
    <w:rsid w:val="00226F09"/>
    <w:rsid w:val="0022703F"/>
    <w:rsid w:val="00227405"/>
    <w:rsid w:val="002278E8"/>
    <w:rsid w:val="002303C9"/>
    <w:rsid w:val="00230BF0"/>
    <w:rsid w:val="00231CE8"/>
    <w:rsid w:val="00233BB5"/>
    <w:rsid w:val="00234268"/>
    <w:rsid w:val="00234CF3"/>
    <w:rsid w:val="00234E84"/>
    <w:rsid w:val="00235284"/>
    <w:rsid w:val="002353AE"/>
    <w:rsid w:val="002359E1"/>
    <w:rsid w:val="00235C21"/>
    <w:rsid w:val="002362C0"/>
    <w:rsid w:val="00236806"/>
    <w:rsid w:val="002368B1"/>
    <w:rsid w:val="00236F48"/>
    <w:rsid w:val="00236F60"/>
    <w:rsid w:val="00237624"/>
    <w:rsid w:val="00237BB5"/>
    <w:rsid w:val="00240448"/>
    <w:rsid w:val="00240B97"/>
    <w:rsid w:val="00241938"/>
    <w:rsid w:val="0024196D"/>
    <w:rsid w:val="00241A24"/>
    <w:rsid w:val="002424D3"/>
    <w:rsid w:val="0024259F"/>
    <w:rsid w:val="00242EE2"/>
    <w:rsid w:val="00243B2C"/>
    <w:rsid w:val="00243C78"/>
    <w:rsid w:val="002455EC"/>
    <w:rsid w:val="0024666A"/>
    <w:rsid w:val="00246C51"/>
    <w:rsid w:val="00246DFB"/>
    <w:rsid w:val="00246E0C"/>
    <w:rsid w:val="00247937"/>
    <w:rsid w:val="00250F36"/>
    <w:rsid w:val="00250FE2"/>
    <w:rsid w:val="0025167B"/>
    <w:rsid w:val="00251980"/>
    <w:rsid w:val="00252263"/>
    <w:rsid w:val="00252E82"/>
    <w:rsid w:val="00254B09"/>
    <w:rsid w:val="00255518"/>
    <w:rsid w:val="0025553E"/>
    <w:rsid w:val="00255A44"/>
    <w:rsid w:val="00256074"/>
    <w:rsid w:val="0025628E"/>
    <w:rsid w:val="0025637C"/>
    <w:rsid w:val="00256D38"/>
    <w:rsid w:val="00256D90"/>
    <w:rsid w:val="00256DBB"/>
    <w:rsid w:val="00257745"/>
    <w:rsid w:val="00257EF6"/>
    <w:rsid w:val="002603BB"/>
    <w:rsid w:val="00260A99"/>
    <w:rsid w:val="00260B6D"/>
    <w:rsid w:val="00260FB7"/>
    <w:rsid w:val="0026312D"/>
    <w:rsid w:val="0026460A"/>
    <w:rsid w:val="002655F6"/>
    <w:rsid w:val="00265C0A"/>
    <w:rsid w:val="00266833"/>
    <w:rsid w:val="002668BC"/>
    <w:rsid w:val="002670E7"/>
    <w:rsid w:val="00270273"/>
    <w:rsid w:val="002709EE"/>
    <w:rsid w:val="0027145C"/>
    <w:rsid w:val="0027150D"/>
    <w:rsid w:val="00273521"/>
    <w:rsid w:val="00273552"/>
    <w:rsid w:val="00273FB3"/>
    <w:rsid w:val="00274998"/>
    <w:rsid w:val="00275B89"/>
    <w:rsid w:val="00276176"/>
    <w:rsid w:val="00276B90"/>
    <w:rsid w:val="00277C6A"/>
    <w:rsid w:val="002809F6"/>
    <w:rsid w:val="00280E4C"/>
    <w:rsid w:val="002820A0"/>
    <w:rsid w:val="00282407"/>
    <w:rsid w:val="00282983"/>
    <w:rsid w:val="00283263"/>
    <w:rsid w:val="00283B12"/>
    <w:rsid w:val="00283DCC"/>
    <w:rsid w:val="00284089"/>
    <w:rsid w:val="00284418"/>
    <w:rsid w:val="00285008"/>
    <w:rsid w:val="00286256"/>
    <w:rsid w:val="002864CE"/>
    <w:rsid w:val="002866D7"/>
    <w:rsid w:val="00286BA5"/>
    <w:rsid w:val="00287D7C"/>
    <w:rsid w:val="0029058F"/>
    <w:rsid w:val="00290C41"/>
    <w:rsid w:val="00290E0C"/>
    <w:rsid w:val="00291030"/>
    <w:rsid w:val="002911B1"/>
    <w:rsid w:val="002916E2"/>
    <w:rsid w:val="00292347"/>
    <w:rsid w:val="002925E5"/>
    <w:rsid w:val="00292A8E"/>
    <w:rsid w:val="00293D97"/>
    <w:rsid w:val="00294EB0"/>
    <w:rsid w:val="00296358"/>
    <w:rsid w:val="002965A9"/>
    <w:rsid w:val="00297011"/>
    <w:rsid w:val="00297D24"/>
    <w:rsid w:val="00297EAB"/>
    <w:rsid w:val="002A01C1"/>
    <w:rsid w:val="002A072A"/>
    <w:rsid w:val="002A12DA"/>
    <w:rsid w:val="002A14BF"/>
    <w:rsid w:val="002A21CF"/>
    <w:rsid w:val="002A35AF"/>
    <w:rsid w:val="002A4EC3"/>
    <w:rsid w:val="002A5094"/>
    <w:rsid w:val="002A52BC"/>
    <w:rsid w:val="002A7018"/>
    <w:rsid w:val="002A791E"/>
    <w:rsid w:val="002A7B6A"/>
    <w:rsid w:val="002A7BFC"/>
    <w:rsid w:val="002B09BE"/>
    <w:rsid w:val="002B0D31"/>
    <w:rsid w:val="002B1E6A"/>
    <w:rsid w:val="002B29D5"/>
    <w:rsid w:val="002B2E26"/>
    <w:rsid w:val="002B31CA"/>
    <w:rsid w:val="002B39E1"/>
    <w:rsid w:val="002B5090"/>
    <w:rsid w:val="002B570E"/>
    <w:rsid w:val="002B65AA"/>
    <w:rsid w:val="002B6A2C"/>
    <w:rsid w:val="002B7936"/>
    <w:rsid w:val="002B794D"/>
    <w:rsid w:val="002B79CC"/>
    <w:rsid w:val="002C0CA2"/>
    <w:rsid w:val="002C31D9"/>
    <w:rsid w:val="002C3E5D"/>
    <w:rsid w:val="002C4731"/>
    <w:rsid w:val="002C61B9"/>
    <w:rsid w:val="002C62FC"/>
    <w:rsid w:val="002C6CAE"/>
    <w:rsid w:val="002D079D"/>
    <w:rsid w:val="002D07D8"/>
    <w:rsid w:val="002D1938"/>
    <w:rsid w:val="002D22B9"/>
    <w:rsid w:val="002D26B0"/>
    <w:rsid w:val="002D2BC2"/>
    <w:rsid w:val="002D3FF9"/>
    <w:rsid w:val="002D5E1B"/>
    <w:rsid w:val="002D6A02"/>
    <w:rsid w:val="002D7CD4"/>
    <w:rsid w:val="002D7EC1"/>
    <w:rsid w:val="002E0FD5"/>
    <w:rsid w:val="002E12F3"/>
    <w:rsid w:val="002E163B"/>
    <w:rsid w:val="002E2DEA"/>
    <w:rsid w:val="002E3816"/>
    <w:rsid w:val="002E5A86"/>
    <w:rsid w:val="002E5C37"/>
    <w:rsid w:val="002E5EC5"/>
    <w:rsid w:val="002E67EB"/>
    <w:rsid w:val="002E6D7D"/>
    <w:rsid w:val="002E72CB"/>
    <w:rsid w:val="002E7460"/>
    <w:rsid w:val="002E754C"/>
    <w:rsid w:val="002E75C0"/>
    <w:rsid w:val="002E764E"/>
    <w:rsid w:val="002F0F6F"/>
    <w:rsid w:val="002F14EE"/>
    <w:rsid w:val="002F168D"/>
    <w:rsid w:val="002F1973"/>
    <w:rsid w:val="002F1A95"/>
    <w:rsid w:val="002F2C0E"/>
    <w:rsid w:val="002F3486"/>
    <w:rsid w:val="002F43C5"/>
    <w:rsid w:val="002F45DF"/>
    <w:rsid w:val="002F48C1"/>
    <w:rsid w:val="002F5119"/>
    <w:rsid w:val="002F647B"/>
    <w:rsid w:val="002F6D14"/>
    <w:rsid w:val="002F6DE5"/>
    <w:rsid w:val="002F700F"/>
    <w:rsid w:val="003001E7"/>
    <w:rsid w:val="00300B99"/>
    <w:rsid w:val="00300D8D"/>
    <w:rsid w:val="00300FAB"/>
    <w:rsid w:val="00302B26"/>
    <w:rsid w:val="003037B3"/>
    <w:rsid w:val="003045D1"/>
    <w:rsid w:val="0030478F"/>
    <w:rsid w:val="00304992"/>
    <w:rsid w:val="00305870"/>
    <w:rsid w:val="00305C9F"/>
    <w:rsid w:val="00306B3A"/>
    <w:rsid w:val="00307090"/>
    <w:rsid w:val="003071F9"/>
    <w:rsid w:val="0030751F"/>
    <w:rsid w:val="00307DE9"/>
    <w:rsid w:val="00310395"/>
    <w:rsid w:val="00310CB5"/>
    <w:rsid w:val="003124CA"/>
    <w:rsid w:val="00313085"/>
    <w:rsid w:val="0031388D"/>
    <w:rsid w:val="003143C7"/>
    <w:rsid w:val="00314FAD"/>
    <w:rsid w:val="00315A33"/>
    <w:rsid w:val="00315FFD"/>
    <w:rsid w:val="00316901"/>
    <w:rsid w:val="00317FA4"/>
    <w:rsid w:val="003204EC"/>
    <w:rsid w:val="003209EC"/>
    <w:rsid w:val="00321530"/>
    <w:rsid w:val="00322174"/>
    <w:rsid w:val="003225DC"/>
    <w:rsid w:val="00323BB1"/>
    <w:rsid w:val="003246B1"/>
    <w:rsid w:val="003247A2"/>
    <w:rsid w:val="00324AA6"/>
    <w:rsid w:val="0032568E"/>
    <w:rsid w:val="00325B36"/>
    <w:rsid w:val="00326037"/>
    <w:rsid w:val="00326211"/>
    <w:rsid w:val="00326D79"/>
    <w:rsid w:val="003275E3"/>
    <w:rsid w:val="0033261C"/>
    <w:rsid w:val="003333CD"/>
    <w:rsid w:val="00333D6E"/>
    <w:rsid w:val="00334D18"/>
    <w:rsid w:val="00334D39"/>
    <w:rsid w:val="00335DFC"/>
    <w:rsid w:val="00336183"/>
    <w:rsid w:val="00336DE4"/>
    <w:rsid w:val="003378D6"/>
    <w:rsid w:val="003379C5"/>
    <w:rsid w:val="00337A4A"/>
    <w:rsid w:val="00340184"/>
    <w:rsid w:val="003401CA"/>
    <w:rsid w:val="00340F04"/>
    <w:rsid w:val="00341281"/>
    <w:rsid w:val="00342235"/>
    <w:rsid w:val="00342CFA"/>
    <w:rsid w:val="00343DEE"/>
    <w:rsid w:val="003445AC"/>
    <w:rsid w:val="003448D7"/>
    <w:rsid w:val="00345191"/>
    <w:rsid w:val="00345712"/>
    <w:rsid w:val="00345AFF"/>
    <w:rsid w:val="00345C60"/>
    <w:rsid w:val="00345C9F"/>
    <w:rsid w:val="0034718A"/>
    <w:rsid w:val="003471D8"/>
    <w:rsid w:val="00347A3E"/>
    <w:rsid w:val="00347C37"/>
    <w:rsid w:val="00350BCE"/>
    <w:rsid w:val="003528E8"/>
    <w:rsid w:val="00353AC2"/>
    <w:rsid w:val="00353C54"/>
    <w:rsid w:val="00354199"/>
    <w:rsid w:val="003542D7"/>
    <w:rsid w:val="0035495E"/>
    <w:rsid w:val="00354A55"/>
    <w:rsid w:val="00354FC6"/>
    <w:rsid w:val="003553F3"/>
    <w:rsid w:val="00355A79"/>
    <w:rsid w:val="00355B1B"/>
    <w:rsid w:val="00355EAE"/>
    <w:rsid w:val="00356B0C"/>
    <w:rsid w:val="00356C2E"/>
    <w:rsid w:val="00357B31"/>
    <w:rsid w:val="00360055"/>
    <w:rsid w:val="003600B3"/>
    <w:rsid w:val="003605E3"/>
    <w:rsid w:val="0036278D"/>
    <w:rsid w:val="003627BB"/>
    <w:rsid w:val="00362A8C"/>
    <w:rsid w:val="00362FDF"/>
    <w:rsid w:val="00364072"/>
    <w:rsid w:val="003646A9"/>
    <w:rsid w:val="00364A05"/>
    <w:rsid w:val="00365ACE"/>
    <w:rsid w:val="00365C47"/>
    <w:rsid w:val="00366A9A"/>
    <w:rsid w:val="003676FC"/>
    <w:rsid w:val="00367BE8"/>
    <w:rsid w:val="00367E1F"/>
    <w:rsid w:val="00367F4D"/>
    <w:rsid w:val="00370156"/>
    <w:rsid w:val="003719B1"/>
    <w:rsid w:val="00372044"/>
    <w:rsid w:val="003721A6"/>
    <w:rsid w:val="00372429"/>
    <w:rsid w:val="00373F99"/>
    <w:rsid w:val="003751D2"/>
    <w:rsid w:val="00377588"/>
    <w:rsid w:val="003804E1"/>
    <w:rsid w:val="00380689"/>
    <w:rsid w:val="00380BE0"/>
    <w:rsid w:val="00380FC5"/>
    <w:rsid w:val="00381B86"/>
    <w:rsid w:val="003821F5"/>
    <w:rsid w:val="00382714"/>
    <w:rsid w:val="0038314D"/>
    <w:rsid w:val="00383CED"/>
    <w:rsid w:val="00383E5C"/>
    <w:rsid w:val="003847E8"/>
    <w:rsid w:val="0038544C"/>
    <w:rsid w:val="00385B32"/>
    <w:rsid w:val="00385E44"/>
    <w:rsid w:val="00385E8E"/>
    <w:rsid w:val="0038604E"/>
    <w:rsid w:val="0038622E"/>
    <w:rsid w:val="0038660B"/>
    <w:rsid w:val="00386F19"/>
    <w:rsid w:val="003927BE"/>
    <w:rsid w:val="00392863"/>
    <w:rsid w:val="00392929"/>
    <w:rsid w:val="00392D9B"/>
    <w:rsid w:val="0039401A"/>
    <w:rsid w:val="003943FB"/>
    <w:rsid w:val="003955EA"/>
    <w:rsid w:val="00395ABC"/>
    <w:rsid w:val="0039624B"/>
    <w:rsid w:val="003965D2"/>
    <w:rsid w:val="00397850"/>
    <w:rsid w:val="00397B38"/>
    <w:rsid w:val="00397BA3"/>
    <w:rsid w:val="00397D51"/>
    <w:rsid w:val="003A055E"/>
    <w:rsid w:val="003A09F1"/>
    <w:rsid w:val="003A0E31"/>
    <w:rsid w:val="003A3128"/>
    <w:rsid w:val="003A35AD"/>
    <w:rsid w:val="003A387C"/>
    <w:rsid w:val="003A3B31"/>
    <w:rsid w:val="003A4049"/>
    <w:rsid w:val="003A4B90"/>
    <w:rsid w:val="003A4DCA"/>
    <w:rsid w:val="003A57CE"/>
    <w:rsid w:val="003A65F8"/>
    <w:rsid w:val="003A7EF8"/>
    <w:rsid w:val="003A7F2A"/>
    <w:rsid w:val="003B08B1"/>
    <w:rsid w:val="003B08C4"/>
    <w:rsid w:val="003B0AF5"/>
    <w:rsid w:val="003B0DBF"/>
    <w:rsid w:val="003B0F6A"/>
    <w:rsid w:val="003B0F9B"/>
    <w:rsid w:val="003B2103"/>
    <w:rsid w:val="003B2FB7"/>
    <w:rsid w:val="003B3DE4"/>
    <w:rsid w:val="003B3DF7"/>
    <w:rsid w:val="003B40B9"/>
    <w:rsid w:val="003B4D7D"/>
    <w:rsid w:val="003B51DD"/>
    <w:rsid w:val="003B547D"/>
    <w:rsid w:val="003B67BB"/>
    <w:rsid w:val="003B754C"/>
    <w:rsid w:val="003B75A3"/>
    <w:rsid w:val="003B7BDF"/>
    <w:rsid w:val="003C0334"/>
    <w:rsid w:val="003C0876"/>
    <w:rsid w:val="003C10D3"/>
    <w:rsid w:val="003C1A98"/>
    <w:rsid w:val="003C2280"/>
    <w:rsid w:val="003C2548"/>
    <w:rsid w:val="003C2C0D"/>
    <w:rsid w:val="003C2CB1"/>
    <w:rsid w:val="003C3266"/>
    <w:rsid w:val="003C3805"/>
    <w:rsid w:val="003C38AB"/>
    <w:rsid w:val="003C39B2"/>
    <w:rsid w:val="003C46FD"/>
    <w:rsid w:val="003C4E70"/>
    <w:rsid w:val="003C57B2"/>
    <w:rsid w:val="003C5950"/>
    <w:rsid w:val="003C6918"/>
    <w:rsid w:val="003C741F"/>
    <w:rsid w:val="003C7918"/>
    <w:rsid w:val="003C7C83"/>
    <w:rsid w:val="003D1AE2"/>
    <w:rsid w:val="003D1D4D"/>
    <w:rsid w:val="003D1E7B"/>
    <w:rsid w:val="003D1EFB"/>
    <w:rsid w:val="003D251C"/>
    <w:rsid w:val="003D29CF"/>
    <w:rsid w:val="003D2DD4"/>
    <w:rsid w:val="003D3682"/>
    <w:rsid w:val="003D39E9"/>
    <w:rsid w:val="003D3A8E"/>
    <w:rsid w:val="003D3AB1"/>
    <w:rsid w:val="003D3B63"/>
    <w:rsid w:val="003D402A"/>
    <w:rsid w:val="003D4E36"/>
    <w:rsid w:val="003D6759"/>
    <w:rsid w:val="003D6E09"/>
    <w:rsid w:val="003D71EF"/>
    <w:rsid w:val="003D739C"/>
    <w:rsid w:val="003D74A2"/>
    <w:rsid w:val="003D7D08"/>
    <w:rsid w:val="003E00D6"/>
    <w:rsid w:val="003E04AC"/>
    <w:rsid w:val="003E08EF"/>
    <w:rsid w:val="003E1A74"/>
    <w:rsid w:val="003E1FE2"/>
    <w:rsid w:val="003E272F"/>
    <w:rsid w:val="003E280C"/>
    <w:rsid w:val="003E28BA"/>
    <w:rsid w:val="003E2D7D"/>
    <w:rsid w:val="003E2DF3"/>
    <w:rsid w:val="003E34D8"/>
    <w:rsid w:val="003E3654"/>
    <w:rsid w:val="003E3CB6"/>
    <w:rsid w:val="003E542E"/>
    <w:rsid w:val="003E5C19"/>
    <w:rsid w:val="003E5FB7"/>
    <w:rsid w:val="003E61AA"/>
    <w:rsid w:val="003E69F7"/>
    <w:rsid w:val="003E6F22"/>
    <w:rsid w:val="003E7339"/>
    <w:rsid w:val="003E7776"/>
    <w:rsid w:val="003E78EC"/>
    <w:rsid w:val="003E7E07"/>
    <w:rsid w:val="003F0648"/>
    <w:rsid w:val="003F09E8"/>
    <w:rsid w:val="003F17C7"/>
    <w:rsid w:val="003F1894"/>
    <w:rsid w:val="003F1B7F"/>
    <w:rsid w:val="003F1C44"/>
    <w:rsid w:val="003F1F3B"/>
    <w:rsid w:val="003F3158"/>
    <w:rsid w:val="003F3444"/>
    <w:rsid w:val="003F3499"/>
    <w:rsid w:val="003F3E27"/>
    <w:rsid w:val="003F40E5"/>
    <w:rsid w:val="003F4284"/>
    <w:rsid w:val="003F4438"/>
    <w:rsid w:val="003F4524"/>
    <w:rsid w:val="003F493F"/>
    <w:rsid w:val="003F4F13"/>
    <w:rsid w:val="003F4F8E"/>
    <w:rsid w:val="003F56DE"/>
    <w:rsid w:val="003F6F77"/>
    <w:rsid w:val="003F6FA9"/>
    <w:rsid w:val="003F7477"/>
    <w:rsid w:val="004003CB"/>
    <w:rsid w:val="0040076B"/>
    <w:rsid w:val="00400D7D"/>
    <w:rsid w:val="004011D3"/>
    <w:rsid w:val="00401B70"/>
    <w:rsid w:val="00401BE6"/>
    <w:rsid w:val="00401F42"/>
    <w:rsid w:val="0040359C"/>
    <w:rsid w:val="0040412B"/>
    <w:rsid w:val="0040465C"/>
    <w:rsid w:val="00404B63"/>
    <w:rsid w:val="00405C02"/>
    <w:rsid w:val="00405D5A"/>
    <w:rsid w:val="004066D1"/>
    <w:rsid w:val="00406C8D"/>
    <w:rsid w:val="00406E5F"/>
    <w:rsid w:val="00407496"/>
    <w:rsid w:val="00407698"/>
    <w:rsid w:val="00411432"/>
    <w:rsid w:val="004119B4"/>
    <w:rsid w:val="00411E6D"/>
    <w:rsid w:val="00412704"/>
    <w:rsid w:val="00412FC3"/>
    <w:rsid w:val="004136FA"/>
    <w:rsid w:val="0041392B"/>
    <w:rsid w:val="00413A08"/>
    <w:rsid w:val="00414053"/>
    <w:rsid w:val="00414BEB"/>
    <w:rsid w:val="004153BB"/>
    <w:rsid w:val="00415B01"/>
    <w:rsid w:val="00416038"/>
    <w:rsid w:val="00416558"/>
    <w:rsid w:val="004169C0"/>
    <w:rsid w:val="00416A3C"/>
    <w:rsid w:val="00417301"/>
    <w:rsid w:val="004178D6"/>
    <w:rsid w:val="00417EAB"/>
    <w:rsid w:val="00417EF3"/>
    <w:rsid w:val="004206AC"/>
    <w:rsid w:val="00420E8A"/>
    <w:rsid w:val="00420EDD"/>
    <w:rsid w:val="00421ED7"/>
    <w:rsid w:val="0042241B"/>
    <w:rsid w:val="00422CC4"/>
    <w:rsid w:val="0042382F"/>
    <w:rsid w:val="00424311"/>
    <w:rsid w:val="00424C09"/>
    <w:rsid w:val="004258C5"/>
    <w:rsid w:val="00425C2C"/>
    <w:rsid w:val="00425FE6"/>
    <w:rsid w:val="00426A0E"/>
    <w:rsid w:val="00426D72"/>
    <w:rsid w:val="0042709F"/>
    <w:rsid w:val="0043193B"/>
    <w:rsid w:val="00432376"/>
    <w:rsid w:val="00432B31"/>
    <w:rsid w:val="00433DEF"/>
    <w:rsid w:val="00434860"/>
    <w:rsid w:val="00435C08"/>
    <w:rsid w:val="00435F84"/>
    <w:rsid w:val="00436474"/>
    <w:rsid w:val="00437EF3"/>
    <w:rsid w:val="00442FBA"/>
    <w:rsid w:val="00443BB0"/>
    <w:rsid w:val="004445CE"/>
    <w:rsid w:val="004453FA"/>
    <w:rsid w:val="0044565D"/>
    <w:rsid w:val="00445CBD"/>
    <w:rsid w:val="00445D46"/>
    <w:rsid w:val="004462F6"/>
    <w:rsid w:val="0044649D"/>
    <w:rsid w:val="004466FD"/>
    <w:rsid w:val="00446748"/>
    <w:rsid w:val="00446A1C"/>
    <w:rsid w:val="00446EE2"/>
    <w:rsid w:val="004471CD"/>
    <w:rsid w:val="004473E7"/>
    <w:rsid w:val="00447EE2"/>
    <w:rsid w:val="00447F6F"/>
    <w:rsid w:val="0045276E"/>
    <w:rsid w:val="004528B8"/>
    <w:rsid w:val="00453209"/>
    <w:rsid w:val="004538D6"/>
    <w:rsid w:val="00453DA4"/>
    <w:rsid w:val="00454BB4"/>
    <w:rsid w:val="00455548"/>
    <w:rsid w:val="004566CA"/>
    <w:rsid w:val="004569CE"/>
    <w:rsid w:val="00457D09"/>
    <w:rsid w:val="00460088"/>
    <w:rsid w:val="00460B1C"/>
    <w:rsid w:val="00461DB4"/>
    <w:rsid w:val="004623D1"/>
    <w:rsid w:val="00462B68"/>
    <w:rsid w:val="00462BB9"/>
    <w:rsid w:val="00462CFB"/>
    <w:rsid w:val="00463827"/>
    <w:rsid w:val="00463EF1"/>
    <w:rsid w:val="00465A4C"/>
    <w:rsid w:val="00466DB8"/>
    <w:rsid w:val="004700EF"/>
    <w:rsid w:val="00470456"/>
    <w:rsid w:val="00470D7F"/>
    <w:rsid w:val="0047241D"/>
    <w:rsid w:val="004729C3"/>
    <w:rsid w:val="00474EEB"/>
    <w:rsid w:val="00475A9E"/>
    <w:rsid w:val="00476696"/>
    <w:rsid w:val="00476C49"/>
    <w:rsid w:val="00477250"/>
    <w:rsid w:val="0047792D"/>
    <w:rsid w:val="00477F23"/>
    <w:rsid w:val="0048074D"/>
    <w:rsid w:val="00480954"/>
    <w:rsid w:val="00481B72"/>
    <w:rsid w:val="00482C67"/>
    <w:rsid w:val="00482FBF"/>
    <w:rsid w:val="0048365A"/>
    <w:rsid w:val="0048376F"/>
    <w:rsid w:val="004837CB"/>
    <w:rsid w:val="004837DD"/>
    <w:rsid w:val="00483E0F"/>
    <w:rsid w:val="00484C2C"/>
    <w:rsid w:val="00485FFB"/>
    <w:rsid w:val="00486792"/>
    <w:rsid w:val="004867F3"/>
    <w:rsid w:val="004868E3"/>
    <w:rsid w:val="0048745E"/>
    <w:rsid w:val="00487472"/>
    <w:rsid w:val="004905AD"/>
    <w:rsid w:val="00490617"/>
    <w:rsid w:val="00490901"/>
    <w:rsid w:val="00490AA2"/>
    <w:rsid w:val="00491EA9"/>
    <w:rsid w:val="00492391"/>
    <w:rsid w:val="004924A9"/>
    <w:rsid w:val="00492F0D"/>
    <w:rsid w:val="00494167"/>
    <w:rsid w:val="00494562"/>
    <w:rsid w:val="004949AA"/>
    <w:rsid w:val="004959E0"/>
    <w:rsid w:val="00495A00"/>
    <w:rsid w:val="00496DCC"/>
    <w:rsid w:val="00497A89"/>
    <w:rsid w:val="004A0B5E"/>
    <w:rsid w:val="004A14CC"/>
    <w:rsid w:val="004A164F"/>
    <w:rsid w:val="004A1999"/>
    <w:rsid w:val="004A20C6"/>
    <w:rsid w:val="004A24FD"/>
    <w:rsid w:val="004A27F5"/>
    <w:rsid w:val="004A2C6B"/>
    <w:rsid w:val="004A4B24"/>
    <w:rsid w:val="004A58FF"/>
    <w:rsid w:val="004A591A"/>
    <w:rsid w:val="004A5A36"/>
    <w:rsid w:val="004A5A89"/>
    <w:rsid w:val="004A74BA"/>
    <w:rsid w:val="004A7790"/>
    <w:rsid w:val="004A782F"/>
    <w:rsid w:val="004A7BD2"/>
    <w:rsid w:val="004B0FB3"/>
    <w:rsid w:val="004B1939"/>
    <w:rsid w:val="004B2923"/>
    <w:rsid w:val="004B2B76"/>
    <w:rsid w:val="004B2B80"/>
    <w:rsid w:val="004B3CA3"/>
    <w:rsid w:val="004B3CA7"/>
    <w:rsid w:val="004B4283"/>
    <w:rsid w:val="004B494B"/>
    <w:rsid w:val="004B4F20"/>
    <w:rsid w:val="004B587D"/>
    <w:rsid w:val="004B6C99"/>
    <w:rsid w:val="004B763E"/>
    <w:rsid w:val="004C029A"/>
    <w:rsid w:val="004C099D"/>
    <w:rsid w:val="004C19E7"/>
    <w:rsid w:val="004C2386"/>
    <w:rsid w:val="004C3AA1"/>
    <w:rsid w:val="004C3BED"/>
    <w:rsid w:val="004C41DC"/>
    <w:rsid w:val="004C4960"/>
    <w:rsid w:val="004C4E84"/>
    <w:rsid w:val="004C5BA2"/>
    <w:rsid w:val="004C6257"/>
    <w:rsid w:val="004C69F5"/>
    <w:rsid w:val="004C7D7F"/>
    <w:rsid w:val="004D17A7"/>
    <w:rsid w:val="004D1C93"/>
    <w:rsid w:val="004D2206"/>
    <w:rsid w:val="004D237D"/>
    <w:rsid w:val="004D4989"/>
    <w:rsid w:val="004D53E4"/>
    <w:rsid w:val="004D5433"/>
    <w:rsid w:val="004D659D"/>
    <w:rsid w:val="004D6C1E"/>
    <w:rsid w:val="004D6FEF"/>
    <w:rsid w:val="004D736C"/>
    <w:rsid w:val="004D7B99"/>
    <w:rsid w:val="004D7BA5"/>
    <w:rsid w:val="004E0966"/>
    <w:rsid w:val="004E393E"/>
    <w:rsid w:val="004E45BA"/>
    <w:rsid w:val="004E4860"/>
    <w:rsid w:val="004E5571"/>
    <w:rsid w:val="004E5942"/>
    <w:rsid w:val="004E5BB1"/>
    <w:rsid w:val="004E6E44"/>
    <w:rsid w:val="004E7177"/>
    <w:rsid w:val="004F0367"/>
    <w:rsid w:val="004F072C"/>
    <w:rsid w:val="004F0B77"/>
    <w:rsid w:val="004F113E"/>
    <w:rsid w:val="004F124D"/>
    <w:rsid w:val="004F1EB4"/>
    <w:rsid w:val="004F22DC"/>
    <w:rsid w:val="004F2DB2"/>
    <w:rsid w:val="004F305B"/>
    <w:rsid w:val="004F44DF"/>
    <w:rsid w:val="004F6613"/>
    <w:rsid w:val="004F79DC"/>
    <w:rsid w:val="004F7C5D"/>
    <w:rsid w:val="005000AC"/>
    <w:rsid w:val="00500150"/>
    <w:rsid w:val="00500F06"/>
    <w:rsid w:val="005011FE"/>
    <w:rsid w:val="00501566"/>
    <w:rsid w:val="00503C16"/>
    <w:rsid w:val="005055FE"/>
    <w:rsid w:val="00505A01"/>
    <w:rsid w:val="00505CAF"/>
    <w:rsid w:val="00505CCB"/>
    <w:rsid w:val="00507118"/>
    <w:rsid w:val="0050720C"/>
    <w:rsid w:val="00507850"/>
    <w:rsid w:val="00507F2D"/>
    <w:rsid w:val="00510EC8"/>
    <w:rsid w:val="00512789"/>
    <w:rsid w:val="00512C6F"/>
    <w:rsid w:val="005137C6"/>
    <w:rsid w:val="00513B4F"/>
    <w:rsid w:val="0051473C"/>
    <w:rsid w:val="005147D5"/>
    <w:rsid w:val="00514FE9"/>
    <w:rsid w:val="0051567D"/>
    <w:rsid w:val="0051652F"/>
    <w:rsid w:val="00516DB7"/>
    <w:rsid w:val="005173E8"/>
    <w:rsid w:val="0051791D"/>
    <w:rsid w:val="00517D12"/>
    <w:rsid w:val="00517FEE"/>
    <w:rsid w:val="00520077"/>
    <w:rsid w:val="0052021A"/>
    <w:rsid w:val="005206BC"/>
    <w:rsid w:val="00520F05"/>
    <w:rsid w:val="005216F4"/>
    <w:rsid w:val="0052184A"/>
    <w:rsid w:val="00522366"/>
    <w:rsid w:val="005226E5"/>
    <w:rsid w:val="00522B9C"/>
    <w:rsid w:val="00523002"/>
    <w:rsid w:val="00523A5E"/>
    <w:rsid w:val="00524827"/>
    <w:rsid w:val="0052556A"/>
    <w:rsid w:val="0052583F"/>
    <w:rsid w:val="005258EC"/>
    <w:rsid w:val="00525AE1"/>
    <w:rsid w:val="00526B0F"/>
    <w:rsid w:val="00526B90"/>
    <w:rsid w:val="005273C2"/>
    <w:rsid w:val="00531B0D"/>
    <w:rsid w:val="00532EAA"/>
    <w:rsid w:val="00533095"/>
    <w:rsid w:val="005333AB"/>
    <w:rsid w:val="005334B8"/>
    <w:rsid w:val="00533A07"/>
    <w:rsid w:val="00534B60"/>
    <w:rsid w:val="0053672B"/>
    <w:rsid w:val="00536791"/>
    <w:rsid w:val="005369B8"/>
    <w:rsid w:val="00537210"/>
    <w:rsid w:val="005373F4"/>
    <w:rsid w:val="00537B09"/>
    <w:rsid w:val="005401B3"/>
    <w:rsid w:val="0054037B"/>
    <w:rsid w:val="005405FF"/>
    <w:rsid w:val="005406AA"/>
    <w:rsid w:val="0054080F"/>
    <w:rsid w:val="00540F6E"/>
    <w:rsid w:val="00541D35"/>
    <w:rsid w:val="0054212A"/>
    <w:rsid w:val="00542CE4"/>
    <w:rsid w:val="00543D60"/>
    <w:rsid w:val="00543DAE"/>
    <w:rsid w:val="00543E37"/>
    <w:rsid w:val="00544488"/>
    <w:rsid w:val="005444DC"/>
    <w:rsid w:val="0054591B"/>
    <w:rsid w:val="00545C91"/>
    <w:rsid w:val="0054653A"/>
    <w:rsid w:val="00546AEB"/>
    <w:rsid w:val="00546DBF"/>
    <w:rsid w:val="00547792"/>
    <w:rsid w:val="00547A70"/>
    <w:rsid w:val="00547AD6"/>
    <w:rsid w:val="00550ABB"/>
    <w:rsid w:val="00550ABF"/>
    <w:rsid w:val="00551235"/>
    <w:rsid w:val="00551590"/>
    <w:rsid w:val="005517F1"/>
    <w:rsid w:val="00552A10"/>
    <w:rsid w:val="0055391F"/>
    <w:rsid w:val="00553E09"/>
    <w:rsid w:val="00553E6D"/>
    <w:rsid w:val="00553F36"/>
    <w:rsid w:val="00553F82"/>
    <w:rsid w:val="005549F5"/>
    <w:rsid w:val="00554BAB"/>
    <w:rsid w:val="00555FF7"/>
    <w:rsid w:val="005560AC"/>
    <w:rsid w:val="00556106"/>
    <w:rsid w:val="005561A8"/>
    <w:rsid w:val="00556F53"/>
    <w:rsid w:val="005573F4"/>
    <w:rsid w:val="0055784B"/>
    <w:rsid w:val="005604BE"/>
    <w:rsid w:val="00560B89"/>
    <w:rsid w:val="00560FC9"/>
    <w:rsid w:val="00561062"/>
    <w:rsid w:val="0056123F"/>
    <w:rsid w:val="0056168F"/>
    <w:rsid w:val="00561EB8"/>
    <w:rsid w:val="00562429"/>
    <w:rsid w:val="005633FA"/>
    <w:rsid w:val="005636F3"/>
    <w:rsid w:val="005640AC"/>
    <w:rsid w:val="0056441A"/>
    <w:rsid w:val="005663D4"/>
    <w:rsid w:val="00566CFF"/>
    <w:rsid w:val="00566DE3"/>
    <w:rsid w:val="00566E16"/>
    <w:rsid w:val="00566FDB"/>
    <w:rsid w:val="005672EF"/>
    <w:rsid w:val="00567AE4"/>
    <w:rsid w:val="005708DF"/>
    <w:rsid w:val="00570ACC"/>
    <w:rsid w:val="00571890"/>
    <w:rsid w:val="005719B0"/>
    <w:rsid w:val="00573A65"/>
    <w:rsid w:val="00573AC0"/>
    <w:rsid w:val="005745D0"/>
    <w:rsid w:val="0057466A"/>
    <w:rsid w:val="00576174"/>
    <w:rsid w:val="005765D1"/>
    <w:rsid w:val="005771BD"/>
    <w:rsid w:val="00577C96"/>
    <w:rsid w:val="0058002A"/>
    <w:rsid w:val="005806D1"/>
    <w:rsid w:val="00580A67"/>
    <w:rsid w:val="00580E0C"/>
    <w:rsid w:val="00581678"/>
    <w:rsid w:val="00582396"/>
    <w:rsid w:val="00583FB8"/>
    <w:rsid w:val="00586022"/>
    <w:rsid w:val="00586407"/>
    <w:rsid w:val="00586ACE"/>
    <w:rsid w:val="00587030"/>
    <w:rsid w:val="00590472"/>
    <w:rsid w:val="005909E9"/>
    <w:rsid w:val="00590E3D"/>
    <w:rsid w:val="00592CE3"/>
    <w:rsid w:val="0059359D"/>
    <w:rsid w:val="00593911"/>
    <w:rsid w:val="00595F14"/>
    <w:rsid w:val="00596088"/>
    <w:rsid w:val="0059621F"/>
    <w:rsid w:val="00596CBB"/>
    <w:rsid w:val="00597357"/>
    <w:rsid w:val="005976B2"/>
    <w:rsid w:val="00597838"/>
    <w:rsid w:val="005A0500"/>
    <w:rsid w:val="005A0ACA"/>
    <w:rsid w:val="005A0C6D"/>
    <w:rsid w:val="005A0D63"/>
    <w:rsid w:val="005A1340"/>
    <w:rsid w:val="005A337F"/>
    <w:rsid w:val="005A3CE4"/>
    <w:rsid w:val="005A44DB"/>
    <w:rsid w:val="005A4F82"/>
    <w:rsid w:val="005A5006"/>
    <w:rsid w:val="005A6243"/>
    <w:rsid w:val="005A6711"/>
    <w:rsid w:val="005A6866"/>
    <w:rsid w:val="005A6C40"/>
    <w:rsid w:val="005A7240"/>
    <w:rsid w:val="005A7AE7"/>
    <w:rsid w:val="005B19B9"/>
    <w:rsid w:val="005B22C5"/>
    <w:rsid w:val="005B46C9"/>
    <w:rsid w:val="005B4C05"/>
    <w:rsid w:val="005B53CE"/>
    <w:rsid w:val="005B5BDB"/>
    <w:rsid w:val="005B6E05"/>
    <w:rsid w:val="005B7C85"/>
    <w:rsid w:val="005C0DF1"/>
    <w:rsid w:val="005C0EFF"/>
    <w:rsid w:val="005C17C4"/>
    <w:rsid w:val="005C1FF3"/>
    <w:rsid w:val="005C224F"/>
    <w:rsid w:val="005C2A51"/>
    <w:rsid w:val="005C2C26"/>
    <w:rsid w:val="005C302C"/>
    <w:rsid w:val="005C4284"/>
    <w:rsid w:val="005C4695"/>
    <w:rsid w:val="005C50F5"/>
    <w:rsid w:val="005C58A9"/>
    <w:rsid w:val="005C62A3"/>
    <w:rsid w:val="005C63F5"/>
    <w:rsid w:val="005C70EA"/>
    <w:rsid w:val="005C7163"/>
    <w:rsid w:val="005C7705"/>
    <w:rsid w:val="005C7706"/>
    <w:rsid w:val="005D08DB"/>
    <w:rsid w:val="005D132C"/>
    <w:rsid w:val="005D2006"/>
    <w:rsid w:val="005D24A6"/>
    <w:rsid w:val="005D320A"/>
    <w:rsid w:val="005D3463"/>
    <w:rsid w:val="005D391F"/>
    <w:rsid w:val="005D3B4D"/>
    <w:rsid w:val="005D3EA3"/>
    <w:rsid w:val="005D42D7"/>
    <w:rsid w:val="005D460B"/>
    <w:rsid w:val="005D4A66"/>
    <w:rsid w:val="005D4F43"/>
    <w:rsid w:val="005D6285"/>
    <w:rsid w:val="005D63D4"/>
    <w:rsid w:val="005E02B5"/>
    <w:rsid w:val="005E104D"/>
    <w:rsid w:val="005E11BF"/>
    <w:rsid w:val="005E1FDC"/>
    <w:rsid w:val="005E2112"/>
    <w:rsid w:val="005E22AD"/>
    <w:rsid w:val="005E2E58"/>
    <w:rsid w:val="005E3023"/>
    <w:rsid w:val="005E35EB"/>
    <w:rsid w:val="005E56B2"/>
    <w:rsid w:val="005E63BF"/>
    <w:rsid w:val="005E6C83"/>
    <w:rsid w:val="005E720D"/>
    <w:rsid w:val="005E7234"/>
    <w:rsid w:val="005E7409"/>
    <w:rsid w:val="005E7BA6"/>
    <w:rsid w:val="005F1614"/>
    <w:rsid w:val="005F1989"/>
    <w:rsid w:val="005F323D"/>
    <w:rsid w:val="005F467B"/>
    <w:rsid w:val="005F4830"/>
    <w:rsid w:val="005F6582"/>
    <w:rsid w:val="005F6610"/>
    <w:rsid w:val="005F6816"/>
    <w:rsid w:val="005F69C6"/>
    <w:rsid w:val="005F69D8"/>
    <w:rsid w:val="005F6CAA"/>
    <w:rsid w:val="005F7562"/>
    <w:rsid w:val="005F7AE7"/>
    <w:rsid w:val="005F7FB4"/>
    <w:rsid w:val="0060060E"/>
    <w:rsid w:val="00600CE8"/>
    <w:rsid w:val="00600D87"/>
    <w:rsid w:val="00601702"/>
    <w:rsid w:val="006034EE"/>
    <w:rsid w:val="00606183"/>
    <w:rsid w:val="00606308"/>
    <w:rsid w:val="0060676A"/>
    <w:rsid w:val="00606CA8"/>
    <w:rsid w:val="006075AE"/>
    <w:rsid w:val="006079EA"/>
    <w:rsid w:val="00610D3E"/>
    <w:rsid w:val="00612615"/>
    <w:rsid w:val="00612B14"/>
    <w:rsid w:val="00613356"/>
    <w:rsid w:val="006137F8"/>
    <w:rsid w:val="00613AB4"/>
    <w:rsid w:val="006143C6"/>
    <w:rsid w:val="00615D2A"/>
    <w:rsid w:val="00617BF8"/>
    <w:rsid w:val="00617D6D"/>
    <w:rsid w:val="00620758"/>
    <w:rsid w:val="00621701"/>
    <w:rsid w:val="00621DF4"/>
    <w:rsid w:val="00624A78"/>
    <w:rsid w:val="00624E9E"/>
    <w:rsid w:val="006256A8"/>
    <w:rsid w:val="00625997"/>
    <w:rsid w:val="00625BFD"/>
    <w:rsid w:val="0062616A"/>
    <w:rsid w:val="006264BB"/>
    <w:rsid w:val="00626747"/>
    <w:rsid w:val="00626916"/>
    <w:rsid w:val="00627FF6"/>
    <w:rsid w:val="0063021F"/>
    <w:rsid w:val="006305DD"/>
    <w:rsid w:val="00631ADA"/>
    <w:rsid w:val="0063222B"/>
    <w:rsid w:val="00633BAE"/>
    <w:rsid w:val="00635098"/>
    <w:rsid w:val="0063617E"/>
    <w:rsid w:val="0063661E"/>
    <w:rsid w:val="00637B40"/>
    <w:rsid w:val="00640143"/>
    <w:rsid w:val="00640684"/>
    <w:rsid w:val="0064069F"/>
    <w:rsid w:val="00641929"/>
    <w:rsid w:val="006419ED"/>
    <w:rsid w:val="00641DB1"/>
    <w:rsid w:val="00642430"/>
    <w:rsid w:val="006429C2"/>
    <w:rsid w:val="006429C9"/>
    <w:rsid w:val="00643A16"/>
    <w:rsid w:val="006445DB"/>
    <w:rsid w:val="00644C2D"/>
    <w:rsid w:val="00644F5F"/>
    <w:rsid w:val="00644FD7"/>
    <w:rsid w:val="006469B3"/>
    <w:rsid w:val="00646D94"/>
    <w:rsid w:val="00647189"/>
    <w:rsid w:val="00647920"/>
    <w:rsid w:val="006502BE"/>
    <w:rsid w:val="00650795"/>
    <w:rsid w:val="00650B90"/>
    <w:rsid w:val="00650F7C"/>
    <w:rsid w:val="006514D2"/>
    <w:rsid w:val="00651610"/>
    <w:rsid w:val="00651779"/>
    <w:rsid w:val="006519C0"/>
    <w:rsid w:val="00651FD6"/>
    <w:rsid w:val="006530C0"/>
    <w:rsid w:val="00653234"/>
    <w:rsid w:val="00653589"/>
    <w:rsid w:val="006535C3"/>
    <w:rsid w:val="006535F5"/>
    <w:rsid w:val="006538B5"/>
    <w:rsid w:val="0065405F"/>
    <w:rsid w:val="00654680"/>
    <w:rsid w:val="0065538B"/>
    <w:rsid w:val="00656BED"/>
    <w:rsid w:val="00657FFD"/>
    <w:rsid w:val="0066113D"/>
    <w:rsid w:val="006616F3"/>
    <w:rsid w:val="00662FEC"/>
    <w:rsid w:val="00664672"/>
    <w:rsid w:val="00665F53"/>
    <w:rsid w:val="00666356"/>
    <w:rsid w:val="00667109"/>
    <w:rsid w:val="006672D3"/>
    <w:rsid w:val="006674F4"/>
    <w:rsid w:val="00667F1F"/>
    <w:rsid w:val="00670623"/>
    <w:rsid w:val="00670715"/>
    <w:rsid w:val="006707CF"/>
    <w:rsid w:val="006712B3"/>
    <w:rsid w:val="00671F22"/>
    <w:rsid w:val="00671F91"/>
    <w:rsid w:val="00673BA0"/>
    <w:rsid w:val="006741AD"/>
    <w:rsid w:val="00674260"/>
    <w:rsid w:val="0067434D"/>
    <w:rsid w:val="00674399"/>
    <w:rsid w:val="006748BB"/>
    <w:rsid w:val="00675519"/>
    <w:rsid w:val="00677F2C"/>
    <w:rsid w:val="006803E4"/>
    <w:rsid w:val="00681120"/>
    <w:rsid w:val="006811AB"/>
    <w:rsid w:val="006813AF"/>
    <w:rsid w:val="006821C5"/>
    <w:rsid w:val="00682A38"/>
    <w:rsid w:val="00683077"/>
    <w:rsid w:val="006831DB"/>
    <w:rsid w:val="00683DFA"/>
    <w:rsid w:val="0068429A"/>
    <w:rsid w:val="00684A11"/>
    <w:rsid w:val="00685629"/>
    <w:rsid w:val="0068594D"/>
    <w:rsid w:val="00685972"/>
    <w:rsid w:val="00685994"/>
    <w:rsid w:val="00685F36"/>
    <w:rsid w:val="00687423"/>
    <w:rsid w:val="006879DA"/>
    <w:rsid w:val="00687A9C"/>
    <w:rsid w:val="00687CB0"/>
    <w:rsid w:val="00687D21"/>
    <w:rsid w:val="00687E4F"/>
    <w:rsid w:val="00687FE8"/>
    <w:rsid w:val="00692424"/>
    <w:rsid w:val="0069261B"/>
    <w:rsid w:val="00692739"/>
    <w:rsid w:val="00692EE0"/>
    <w:rsid w:val="0069312F"/>
    <w:rsid w:val="0069346E"/>
    <w:rsid w:val="006938E4"/>
    <w:rsid w:val="00693A6F"/>
    <w:rsid w:val="00693E9D"/>
    <w:rsid w:val="0069430E"/>
    <w:rsid w:val="00694C55"/>
    <w:rsid w:val="00695062"/>
    <w:rsid w:val="006954BD"/>
    <w:rsid w:val="006963D7"/>
    <w:rsid w:val="0069679C"/>
    <w:rsid w:val="00696A99"/>
    <w:rsid w:val="00696D1F"/>
    <w:rsid w:val="006971CA"/>
    <w:rsid w:val="006A1314"/>
    <w:rsid w:val="006A144D"/>
    <w:rsid w:val="006A15E6"/>
    <w:rsid w:val="006A1E51"/>
    <w:rsid w:val="006A200E"/>
    <w:rsid w:val="006A2DDC"/>
    <w:rsid w:val="006A35F3"/>
    <w:rsid w:val="006A37AF"/>
    <w:rsid w:val="006A3B82"/>
    <w:rsid w:val="006A4391"/>
    <w:rsid w:val="006A43AF"/>
    <w:rsid w:val="006A44E1"/>
    <w:rsid w:val="006A4E5E"/>
    <w:rsid w:val="006A506C"/>
    <w:rsid w:val="006A52F6"/>
    <w:rsid w:val="006A562F"/>
    <w:rsid w:val="006A5C14"/>
    <w:rsid w:val="006A5E38"/>
    <w:rsid w:val="006A679D"/>
    <w:rsid w:val="006A743B"/>
    <w:rsid w:val="006A7506"/>
    <w:rsid w:val="006A7574"/>
    <w:rsid w:val="006A7E00"/>
    <w:rsid w:val="006B00EB"/>
    <w:rsid w:val="006B0781"/>
    <w:rsid w:val="006B0FA2"/>
    <w:rsid w:val="006B0FCE"/>
    <w:rsid w:val="006B14DD"/>
    <w:rsid w:val="006B1680"/>
    <w:rsid w:val="006B1E36"/>
    <w:rsid w:val="006B2344"/>
    <w:rsid w:val="006B23B5"/>
    <w:rsid w:val="006B29BC"/>
    <w:rsid w:val="006B2F21"/>
    <w:rsid w:val="006B37D8"/>
    <w:rsid w:val="006B3904"/>
    <w:rsid w:val="006B3AD7"/>
    <w:rsid w:val="006B3BAB"/>
    <w:rsid w:val="006B3C51"/>
    <w:rsid w:val="006B3F12"/>
    <w:rsid w:val="006B4580"/>
    <w:rsid w:val="006B465A"/>
    <w:rsid w:val="006B4E4A"/>
    <w:rsid w:val="006B5006"/>
    <w:rsid w:val="006B5E6B"/>
    <w:rsid w:val="006B6237"/>
    <w:rsid w:val="006B66E0"/>
    <w:rsid w:val="006B6F22"/>
    <w:rsid w:val="006B770C"/>
    <w:rsid w:val="006B7975"/>
    <w:rsid w:val="006C0910"/>
    <w:rsid w:val="006C367D"/>
    <w:rsid w:val="006C4224"/>
    <w:rsid w:val="006C422F"/>
    <w:rsid w:val="006C476B"/>
    <w:rsid w:val="006C51F9"/>
    <w:rsid w:val="006C66E7"/>
    <w:rsid w:val="006D0667"/>
    <w:rsid w:val="006D13A6"/>
    <w:rsid w:val="006D20F1"/>
    <w:rsid w:val="006D2E72"/>
    <w:rsid w:val="006D352E"/>
    <w:rsid w:val="006D480F"/>
    <w:rsid w:val="006D4F75"/>
    <w:rsid w:val="006D4F9B"/>
    <w:rsid w:val="006D57AE"/>
    <w:rsid w:val="006D64A5"/>
    <w:rsid w:val="006D6A44"/>
    <w:rsid w:val="006D6F84"/>
    <w:rsid w:val="006D73AD"/>
    <w:rsid w:val="006D7A63"/>
    <w:rsid w:val="006D7AA4"/>
    <w:rsid w:val="006E042E"/>
    <w:rsid w:val="006E0457"/>
    <w:rsid w:val="006E0E67"/>
    <w:rsid w:val="006E1535"/>
    <w:rsid w:val="006E272E"/>
    <w:rsid w:val="006E3692"/>
    <w:rsid w:val="006E5D64"/>
    <w:rsid w:val="006E65C5"/>
    <w:rsid w:val="006E67D2"/>
    <w:rsid w:val="006E704C"/>
    <w:rsid w:val="006E7A48"/>
    <w:rsid w:val="006E7D06"/>
    <w:rsid w:val="006F07E3"/>
    <w:rsid w:val="006F08A8"/>
    <w:rsid w:val="006F08C4"/>
    <w:rsid w:val="006F1563"/>
    <w:rsid w:val="006F1ABF"/>
    <w:rsid w:val="006F25B9"/>
    <w:rsid w:val="006F2D6A"/>
    <w:rsid w:val="006F302F"/>
    <w:rsid w:val="006F43E6"/>
    <w:rsid w:val="006F4683"/>
    <w:rsid w:val="006F4CA3"/>
    <w:rsid w:val="006F50A1"/>
    <w:rsid w:val="006F572C"/>
    <w:rsid w:val="006F5C14"/>
    <w:rsid w:val="006F6D03"/>
    <w:rsid w:val="00700640"/>
    <w:rsid w:val="00700A84"/>
    <w:rsid w:val="0070162F"/>
    <w:rsid w:val="00701BE5"/>
    <w:rsid w:val="007028ED"/>
    <w:rsid w:val="00703257"/>
    <w:rsid w:val="0070369B"/>
    <w:rsid w:val="00703D19"/>
    <w:rsid w:val="0070539B"/>
    <w:rsid w:val="00705DA8"/>
    <w:rsid w:val="00706868"/>
    <w:rsid w:val="00706D22"/>
    <w:rsid w:val="007072AE"/>
    <w:rsid w:val="007077BC"/>
    <w:rsid w:val="00707F30"/>
    <w:rsid w:val="00710329"/>
    <w:rsid w:val="00710DEC"/>
    <w:rsid w:val="007115B0"/>
    <w:rsid w:val="00713D2E"/>
    <w:rsid w:val="00713DB7"/>
    <w:rsid w:val="00714844"/>
    <w:rsid w:val="007150A5"/>
    <w:rsid w:val="0071563A"/>
    <w:rsid w:val="0071567E"/>
    <w:rsid w:val="00715874"/>
    <w:rsid w:val="00715ABE"/>
    <w:rsid w:val="00715D5E"/>
    <w:rsid w:val="0071669A"/>
    <w:rsid w:val="00716EAE"/>
    <w:rsid w:val="00717052"/>
    <w:rsid w:val="00717861"/>
    <w:rsid w:val="00717CFC"/>
    <w:rsid w:val="007205E3"/>
    <w:rsid w:val="007206CB"/>
    <w:rsid w:val="00720D49"/>
    <w:rsid w:val="00721638"/>
    <w:rsid w:val="00721681"/>
    <w:rsid w:val="0072269D"/>
    <w:rsid w:val="00723959"/>
    <w:rsid w:val="007247CE"/>
    <w:rsid w:val="007247CF"/>
    <w:rsid w:val="00724957"/>
    <w:rsid w:val="00725CF9"/>
    <w:rsid w:val="00725EEB"/>
    <w:rsid w:val="00726B8C"/>
    <w:rsid w:val="007309E0"/>
    <w:rsid w:val="00730B52"/>
    <w:rsid w:val="007314F0"/>
    <w:rsid w:val="007315F4"/>
    <w:rsid w:val="007317B5"/>
    <w:rsid w:val="00731ADE"/>
    <w:rsid w:val="00732560"/>
    <w:rsid w:val="00732743"/>
    <w:rsid w:val="00732EDD"/>
    <w:rsid w:val="0073302D"/>
    <w:rsid w:val="00733123"/>
    <w:rsid w:val="007332DE"/>
    <w:rsid w:val="007337FA"/>
    <w:rsid w:val="0073391A"/>
    <w:rsid w:val="00733FD6"/>
    <w:rsid w:val="0073502E"/>
    <w:rsid w:val="00735896"/>
    <w:rsid w:val="00735C35"/>
    <w:rsid w:val="0073717E"/>
    <w:rsid w:val="0074065C"/>
    <w:rsid w:val="007406A1"/>
    <w:rsid w:val="0074085D"/>
    <w:rsid w:val="0074131E"/>
    <w:rsid w:val="00741A79"/>
    <w:rsid w:val="00741AEB"/>
    <w:rsid w:val="00742383"/>
    <w:rsid w:val="00742394"/>
    <w:rsid w:val="00743A9D"/>
    <w:rsid w:val="00743E62"/>
    <w:rsid w:val="00744810"/>
    <w:rsid w:val="00744EE1"/>
    <w:rsid w:val="00744F49"/>
    <w:rsid w:val="00745255"/>
    <w:rsid w:val="00745747"/>
    <w:rsid w:val="00745EA1"/>
    <w:rsid w:val="00747B76"/>
    <w:rsid w:val="00747DF9"/>
    <w:rsid w:val="0075095F"/>
    <w:rsid w:val="007519EB"/>
    <w:rsid w:val="00751A21"/>
    <w:rsid w:val="00751D26"/>
    <w:rsid w:val="00751EFD"/>
    <w:rsid w:val="00752C17"/>
    <w:rsid w:val="00752FBE"/>
    <w:rsid w:val="00753671"/>
    <w:rsid w:val="00753F47"/>
    <w:rsid w:val="007558B2"/>
    <w:rsid w:val="00756307"/>
    <w:rsid w:val="007566E8"/>
    <w:rsid w:val="00756C67"/>
    <w:rsid w:val="007572B2"/>
    <w:rsid w:val="00757B19"/>
    <w:rsid w:val="007601DC"/>
    <w:rsid w:val="007608EB"/>
    <w:rsid w:val="007622EE"/>
    <w:rsid w:val="0076269F"/>
    <w:rsid w:val="007628CA"/>
    <w:rsid w:val="00762C2E"/>
    <w:rsid w:val="00762D29"/>
    <w:rsid w:val="00764A8C"/>
    <w:rsid w:val="00764DBF"/>
    <w:rsid w:val="007658CF"/>
    <w:rsid w:val="00766535"/>
    <w:rsid w:val="00770C19"/>
    <w:rsid w:val="00770D98"/>
    <w:rsid w:val="0077341B"/>
    <w:rsid w:val="007736E1"/>
    <w:rsid w:val="00773830"/>
    <w:rsid w:val="00774FBA"/>
    <w:rsid w:val="0077645F"/>
    <w:rsid w:val="0077648C"/>
    <w:rsid w:val="007767C2"/>
    <w:rsid w:val="00776D5E"/>
    <w:rsid w:val="00776EB6"/>
    <w:rsid w:val="007773BE"/>
    <w:rsid w:val="0078164A"/>
    <w:rsid w:val="00784425"/>
    <w:rsid w:val="00785069"/>
    <w:rsid w:val="007854E7"/>
    <w:rsid w:val="007856CD"/>
    <w:rsid w:val="00785795"/>
    <w:rsid w:val="00786F5E"/>
    <w:rsid w:val="00786FBD"/>
    <w:rsid w:val="00787323"/>
    <w:rsid w:val="00787346"/>
    <w:rsid w:val="00787E9A"/>
    <w:rsid w:val="00790C2D"/>
    <w:rsid w:val="007911D5"/>
    <w:rsid w:val="00791319"/>
    <w:rsid w:val="007914E7"/>
    <w:rsid w:val="00792E31"/>
    <w:rsid w:val="00794454"/>
    <w:rsid w:val="00794648"/>
    <w:rsid w:val="00794949"/>
    <w:rsid w:val="00794AA3"/>
    <w:rsid w:val="0079535C"/>
    <w:rsid w:val="0079629D"/>
    <w:rsid w:val="0079718C"/>
    <w:rsid w:val="00797220"/>
    <w:rsid w:val="007974E4"/>
    <w:rsid w:val="007A115E"/>
    <w:rsid w:val="007A382F"/>
    <w:rsid w:val="007A455D"/>
    <w:rsid w:val="007A49D7"/>
    <w:rsid w:val="007A4BD3"/>
    <w:rsid w:val="007A5801"/>
    <w:rsid w:val="007A5ED8"/>
    <w:rsid w:val="007A626B"/>
    <w:rsid w:val="007A6457"/>
    <w:rsid w:val="007A6817"/>
    <w:rsid w:val="007A6BD8"/>
    <w:rsid w:val="007A72E4"/>
    <w:rsid w:val="007A7339"/>
    <w:rsid w:val="007A7D7E"/>
    <w:rsid w:val="007A7E92"/>
    <w:rsid w:val="007B0263"/>
    <w:rsid w:val="007B0CEF"/>
    <w:rsid w:val="007B2924"/>
    <w:rsid w:val="007B3182"/>
    <w:rsid w:val="007B38A5"/>
    <w:rsid w:val="007B3A3C"/>
    <w:rsid w:val="007B425A"/>
    <w:rsid w:val="007B51E6"/>
    <w:rsid w:val="007B57EB"/>
    <w:rsid w:val="007B5CB2"/>
    <w:rsid w:val="007B69E3"/>
    <w:rsid w:val="007C02D5"/>
    <w:rsid w:val="007C030E"/>
    <w:rsid w:val="007C24C7"/>
    <w:rsid w:val="007C2644"/>
    <w:rsid w:val="007C3A0A"/>
    <w:rsid w:val="007C3C4B"/>
    <w:rsid w:val="007C3CD1"/>
    <w:rsid w:val="007C4834"/>
    <w:rsid w:val="007C4862"/>
    <w:rsid w:val="007C52A5"/>
    <w:rsid w:val="007C59A6"/>
    <w:rsid w:val="007C674D"/>
    <w:rsid w:val="007C6CA0"/>
    <w:rsid w:val="007C70D0"/>
    <w:rsid w:val="007C71BF"/>
    <w:rsid w:val="007C7825"/>
    <w:rsid w:val="007D0F23"/>
    <w:rsid w:val="007D1289"/>
    <w:rsid w:val="007D13B3"/>
    <w:rsid w:val="007D1519"/>
    <w:rsid w:val="007D2A09"/>
    <w:rsid w:val="007D2A2B"/>
    <w:rsid w:val="007D3171"/>
    <w:rsid w:val="007D4002"/>
    <w:rsid w:val="007D44C0"/>
    <w:rsid w:val="007D4573"/>
    <w:rsid w:val="007D53D5"/>
    <w:rsid w:val="007D5E67"/>
    <w:rsid w:val="007D5EFD"/>
    <w:rsid w:val="007D60E3"/>
    <w:rsid w:val="007D6E26"/>
    <w:rsid w:val="007D717C"/>
    <w:rsid w:val="007D7B30"/>
    <w:rsid w:val="007D7D18"/>
    <w:rsid w:val="007D7DEF"/>
    <w:rsid w:val="007E046C"/>
    <w:rsid w:val="007E0716"/>
    <w:rsid w:val="007E0A9B"/>
    <w:rsid w:val="007E167F"/>
    <w:rsid w:val="007E1CFA"/>
    <w:rsid w:val="007E2422"/>
    <w:rsid w:val="007E3403"/>
    <w:rsid w:val="007E41FF"/>
    <w:rsid w:val="007E4ED5"/>
    <w:rsid w:val="007E4FE6"/>
    <w:rsid w:val="007E747D"/>
    <w:rsid w:val="007E7C3A"/>
    <w:rsid w:val="007F0DDF"/>
    <w:rsid w:val="007F0DF2"/>
    <w:rsid w:val="007F24C3"/>
    <w:rsid w:val="007F2CC9"/>
    <w:rsid w:val="007F2E9F"/>
    <w:rsid w:val="007F3D63"/>
    <w:rsid w:val="007F3E4D"/>
    <w:rsid w:val="007F4369"/>
    <w:rsid w:val="007F4524"/>
    <w:rsid w:val="007F6338"/>
    <w:rsid w:val="007F636B"/>
    <w:rsid w:val="007F66FA"/>
    <w:rsid w:val="007F7199"/>
    <w:rsid w:val="008011E7"/>
    <w:rsid w:val="008019CB"/>
    <w:rsid w:val="00802258"/>
    <w:rsid w:val="00803BB7"/>
    <w:rsid w:val="00804020"/>
    <w:rsid w:val="008048A7"/>
    <w:rsid w:val="008059E5"/>
    <w:rsid w:val="00805B10"/>
    <w:rsid w:val="00806A67"/>
    <w:rsid w:val="00807FD3"/>
    <w:rsid w:val="0081030F"/>
    <w:rsid w:val="0081060A"/>
    <w:rsid w:val="00810FFB"/>
    <w:rsid w:val="00812468"/>
    <w:rsid w:val="0081272A"/>
    <w:rsid w:val="00812DD7"/>
    <w:rsid w:val="00813296"/>
    <w:rsid w:val="00813569"/>
    <w:rsid w:val="00814990"/>
    <w:rsid w:val="008151D1"/>
    <w:rsid w:val="00815319"/>
    <w:rsid w:val="00816EB6"/>
    <w:rsid w:val="00817241"/>
    <w:rsid w:val="008172D6"/>
    <w:rsid w:val="00817340"/>
    <w:rsid w:val="008202A2"/>
    <w:rsid w:val="00820850"/>
    <w:rsid w:val="008221C0"/>
    <w:rsid w:val="00822A36"/>
    <w:rsid w:val="00824018"/>
    <w:rsid w:val="0082450B"/>
    <w:rsid w:val="0082460C"/>
    <w:rsid w:val="008247DA"/>
    <w:rsid w:val="00824A0D"/>
    <w:rsid w:val="00825DDB"/>
    <w:rsid w:val="0082660B"/>
    <w:rsid w:val="00827248"/>
    <w:rsid w:val="00827756"/>
    <w:rsid w:val="00827B6C"/>
    <w:rsid w:val="00827C50"/>
    <w:rsid w:val="00830311"/>
    <w:rsid w:val="008309D8"/>
    <w:rsid w:val="008316AC"/>
    <w:rsid w:val="008318E0"/>
    <w:rsid w:val="00831C9B"/>
    <w:rsid w:val="00832632"/>
    <w:rsid w:val="0083278E"/>
    <w:rsid w:val="00832E01"/>
    <w:rsid w:val="008333A4"/>
    <w:rsid w:val="0083360D"/>
    <w:rsid w:val="008336C7"/>
    <w:rsid w:val="0083375E"/>
    <w:rsid w:val="00833F14"/>
    <w:rsid w:val="00835541"/>
    <w:rsid w:val="00836511"/>
    <w:rsid w:val="00837371"/>
    <w:rsid w:val="008377AA"/>
    <w:rsid w:val="00840C3F"/>
    <w:rsid w:val="0084131E"/>
    <w:rsid w:val="008413C7"/>
    <w:rsid w:val="00841563"/>
    <w:rsid w:val="00841757"/>
    <w:rsid w:val="00841793"/>
    <w:rsid w:val="008428F3"/>
    <w:rsid w:val="00842C81"/>
    <w:rsid w:val="00843A91"/>
    <w:rsid w:val="0084412A"/>
    <w:rsid w:val="00845787"/>
    <w:rsid w:val="008457F8"/>
    <w:rsid w:val="0084582C"/>
    <w:rsid w:val="008460BC"/>
    <w:rsid w:val="00846189"/>
    <w:rsid w:val="00846E2E"/>
    <w:rsid w:val="00847600"/>
    <w:rsid w:val="0084797A"/>
    <w:rsid w:val="00847E9F"/>
    <w:rsid w:val="00847EE2"/>
    <w:rsid w:val="008514A5"/>
    <w:rsid w:val="00851784"/>
    <w:rsid w:val="008517B9"/>
    <w:rsid w:val="00851861"/>
    <w:rsid w:val="00851D8F"/>
    <w:rsid w:val="008520A2"/>
    <w:rsid w:val="00852531"/>
    <w:rsid w:val="00852B8E"/>
    <w:rsid w:val="00852D92"/>
    <w:rsid w:val="008556E4"/>
    <w:rsid w:val="00856512"/>
    <w:rsid w:val="00857247"/>
    <w:rsid w:val="0086033A"/>
    <w:rsid w:val="00860E3D"/>
    <w:rsid w:val="0086134C"/>
    <w:rsid w:val="0086172C"/>
    <w:rsid w:val="00861BF1"/>
    <w:rsid w:val="00862125"/>
    <w:rsid w:val="00862FA7"/>
    <w:rsid w:val="0086374F"/>
    <w:rsid w:val="00863923"/>
    <w:rsid w:val="00864865"/>
    <w:rsid w:val="008648DC"/>
    <w:rsid w:val="00864D5C"/>
    <w:rsid w:val="008653B5"/>
    <w:rsid w:val="00865581"/>
    <w:rsid w:val="00866AC8"/>
    <w:rsid w:val="00866AF7"/>
    <w:rsid w:val="00866CBD"/>
    <w:rsid w:val="008679BA"/>
    <w:rsid w:val="008679BF"/>
    <w:rsid w:val="00867A5A"/>
    <w:rsid w:val="008701D9"/>
    <w:rsid w:val="0087309C"/>
    <w:rsid w:val="00873CA3"/>
    <w:rsid w:val="008748A5"/>
    <w:rsid w:val="00875010"/>
    <w:rsid w:val="00875740"/>
    <w:rsid w:val="00875B96"/>
    <w:rsid w:val="00875FA7"/>
    <w:rsid w:val="008766BD"/>
    <w:rsid w:val="00876A9B"/>
    <w:rsid w:val="00877502"/>
    <w:rsid w:val="008775D6"/>
    <w:rsid w:val="0087772C"/>
    <w:rsid w:val="00877E7B"/>
    <w:rsid w:val="0088031A"/>
    <w:rsid w:val="0088090A"/>
    <w:rsid w:val="00880F4B"/>
    <w:rsid w:val="00881363"/>
    <w:rsid w:val="00881764"/>
    <w:rsid w:val="008821DA"/>
    <w:rsid w:val="00882660"/>
    <w:rsid w:val="008829CC"/>
    <w:rsid w:val="00882B3E"/>
    <w:rsid w:val="008830D0"/>
    <w:rsid w:val="008832CF"/>
    <w:rsid w:val="00883434"/>
    <w:rsid w:val="0088375D"/>
    <w:rsid w:val="00883D0C"/>
    <w:rsid w:val="00883ED3"/>
    <w:rsid w:val="00884A23"/>
    <w:rsid w:val="00884CA6"/>
    <w:rsid w:val="008860C5"/>
    <w:rsid w:val="0088668B"/>
    <w:rsid w:val="00887A6D"/>
    <w:rsid w:val="0089007F"/>
    <w:rsid w:val="00890502"/>
    <w:rsid w:val="00891ECC"/>
    <w:rsid w:val="008929F0"/>
    <w:rsid w:val="00894667"/>
    <w:rsid w:val="00894F7B"/>
    <w:rsid w:val="00895083"/>
    <w:rsid w:val="008956A7"/>
    <w:rsid w:val="008959EE"/>
    <w:rsid w:val="00895AE9"/>
    <w:rsid w:val="00895E00"/>
    <w:rsid w:val="008964B8"/>
    <w:rsid w:val="00896FF9"/>
    <w:rsid w:val="008A0ABB"/>
    <w:rsid w:val="008A0B34"/>
    <w:rsid w:val="008A12CA"/>
    <w:rsid w:val="008A279F"/>
    <w:rsid w:val="008A27E5"/>
    <w:rsid w:val="008A32DE"/>
    <w:rsid w:val="008A442F"/>
    <w:rsid w:val="008A4F2A"/>
    <w:rsid w:val="008A56B7"/>
    <w:rsid w:val="008A686B"/>
    <w:rsid w:val="008A6D50"/>
    <w:rsid w:val="008B002A"/>
    <w:rsid w:val="008B0A8A"/>
    <w:rsid w:val="008B3A13"/>
    <w:rsid w:val="008B3CB1"/>
    <w:rsid w:val="008B42F7"/>
    <w:rsid w:val="008B433D"/>
    <w:rsid w:val="008B4E88"/>
    <w:rsid w:val="008B55C6"/>
    <w:rsid w:val="008B5F6E"/>
    <w:rsid w:val="008B687D"/>
    <w:rsid w:val="008B6974"/>
    <w:rsid w:val="008B72D4"/>
    <w:rsid w:val="008C03AB"/>
    <w:rsid w:val="008C06B8"/>
    <w:rsid w:val="008C0A9E"/>
    <w:rsid w:val="008C0ADF"/>
    <w:rsid w:val="008C2388"/>
    <w:rsid w:val="008C262F"/>
    <w:rsid w:val="008C393D"/>
    <w:rsid w:val="008C3969"/>
    <w:rsid w:val="008C3D23"/>
    <w:rsid w:val="008C3F10"/>
    <w:rsid w:val="008C45BE"/>
    <w:rsid w:val="008C4AAB"/>
    <w:rsid w:val="008C5F44"/>
    <w:rsid w:val="008C63E9"/>
    <w:rsid w:val="008C744C"/>
    <w:rsid w:val="008C7EF6"/>
    <w:rsid w:val="008D0234"/>
    <w:rsid w:val="008D1721"/>
    <w:rsid w:val="008D2819"/>
    <w:rsid w:val="008D2C3D"/>
    <w:rsid w:val="008D3B0B"/>
    <w:rsid w:val="008D3F64"/>
    <w:rsid w:val="008D46A8"/>
    <w:rsid w:val="008D50AE"/>
    <w:rsid w:val="008D54E2"/>
    <w:rsid w:val="008D62AD"/>
    <w:rsid w:val="008D64DC"/>
    <w:rsid w:val="008D75E0"/>
    <w:rsid w:val="008E016A"/>
    <w:rsid w:val="008E03D2"/>
    <w:rsid w:val="008E04BE"/>
    <w:rsid w:val="008E0819"/>
    <w:rsid w:val="008E14E1"/>
    <w:rsid w:val="008E15DA"/>
    <w:rsid w:val="008E2456"/>
    <w:rsid w:val="008E3469"/>
    <w:rsid w:val="008E3A04"/>
    <w:rsid w:val="008E3D5F"/>
    <w:rsid w:val="008E4197"/>
    <w:rsid w:val="008E4495"/>
    <w:rsid w:val="008E4BD1"/>
    <w:rsid w:val="008E4EE1"/>
    <w:rsid w:val="008E5B01"/>
    <w:rsid w:val="008E6616"/>
    <w:rsid w:val="008E77B2"/>
    <w:rsid w:val="008E7996"/>
    <w:rsid w:val="008F01AD"/>
    <w:rsid w:val="008F1C9F"/>
    <w:rsid w:val="008F24D5"/>
    <w:rsid w:val="008F2724"/>
    <w:rsid w:val="008F30CA"/>
    <w:rsid w:val="008F37A0"/>
    <w:rsid w:val="008F3B29"/>
    <w:rsid w:val="008F4631"/>
    <w:rsid w:val="008F4D23"/>
    <w:rsid w:val="008F4ED3"/>
    <w:rsid w:val="008F53AA"/>
    <w:rsid w:val="008F58BA"/>
    <w:rsid w:val="008F6183"/>
    <w:rsid w:val="008F62D8"/>
    <w:rsid w:val="008F6AAE"/>
    <w:rsid w:val="00900030"/>
    <w:rsid w:val="00900896"/>
    <w:rsid w:val="00900A12"/>
    <w:rsid w:val="00900FDF"/>
    <w:rsid w:val="00901580"/>
    <w:rsid w:val="0090186D"/>
    <w:rsid w:val="00903433"/>
    <w:rsid w:val="00903756"/>
    <w:rsid w:val="00904F26"/>
    <w:rsid w:val="00905E05"/>
    <w:rsid w:val="0090637F"/>
    <w:rsid w:val="0090795F"/>
    <w:rsid w:val="00907D27"/>
    <w:rsid w:val="00907E88"/>
    <w:rsid w:val="00910D5F"/>
    <w:rsid w:val="00910D64"/>
    <w:rsid w:val="0091157E"/>
    <w:rsid w:val="00911672"/>
    <w:rsid w:val="00911D7D"/>
    <w:rsid w:val="00912590"/>
    <w:rsid w:val="00912A71"/>
    <w:rsid w:val="009144AA"/>
    <w:rsid w:val="00915976"/>
    <w:rsid w:val="00916501"/>
    <w:rsid w:val="00916528"/>
    <w:rsid w:val="00916E40"/>
    <w:rsid w:val="009170FB"/>
    <w:rsid w:val="00917963"/>
    <w:rsid w:val="00917E20"/>
    <w:rsid w:val="0092023A"/>
    <w:rsid w:val="009210A2"/>
    <w:rsid w:val="00921254"/>
    <w:rsid w:val="009220C5"/>
    <w:rsid w:val="0092248D"/>
    <w:rsid w:val="009228EE"/>
    <w:rsid w:val="00922D67"/>
    <w:rsid w:val="00923348"/>
    <w:rsid w:val="009239AC"/>
    <w:rsid w:val="009240E5"/>
    <w:rsid w:val="0092417B"/>
    <w:rsid w:val="009244CC"/>
    <w:rsid w:val="0092694B"/>
    <w:rsid w:val="00926ACF"/>
    <w:rsid w:val="00927C9D"/>
    <w:rsid w:val="009305C7"/>
    <w:rsid w:val="009311D4"/>
    <w:rsid w:val="009316FC"/>
    <w:rsid w:val="009321FF"/>
    <w:rsid w:val="00932A6F"/>
    <w:rsid w:val="009332D7"/>
    <w:rsid w:val="00934403"/>
    <w:rsid w:val="00934A8D"/>
    <w:rsid w:val="00935315"/>
    <w:rsid w:val="00935996"/>
    <w:rsid w:val="00936002"/>
    <w:rsid w:val="00936429"/>
    <w:rsid w:val="00936BC6"/>
    <w:rsid w:val="00936DFF"/>
    <w:rsid w:val="00936EB4"/>
    <w:rsid w:val="00936EC8"/>
    <w:rsid w:val="009402B3"/>
    <w:rsid w:val="009407B9"/>
    <w:rsid w:val="009418DF"/>
    <w:rsid w:val="00941A7F"/>
    <w:rsid w:val="00942196"/>
    <w:rsid w:val="00943138"/>
    <w:rsid w:val="00943BEB"/>
    <w:rsid w:val="00943BFB"/>
    <w:rsid w:val="00944A24"/>
    <w:rsid w:val="00945924"/>
    <w:rsid w:val="00945E4D"/>
    <w:rsid w:val="00946BDE"/>
    <w:rsid w:val="00946F47"/>
    <w:rsid w:val="009476A8"/>
    <w:rsid w:val="00947FBA"/>
    <w:rsid w:val="009507A7"/>
    <w:rsid w:val="00951886"/>
    <w:rsid w:val="009519DB"/>
    <w:rsid w:val="00951E70"/>
    <w:rsid w:val="00951F6C"/>
    <w:rsid w:val="00952705"/>
    <w:rsid w:val="009527AC"/>
    <w:rsid w:val="00952A29"/>
    <w:rsid w:val="00952E73"/>
    <w:rsid w:val="00955467"/>
    <w:rsid w:val="00955B7C"/>
    <w:rsid w:val="00956D88"/>
    <w:rsid w:val="00960424"/>
    <w:rsid w:val="009610CD"/>
    <w:rsid w:val="009618C4"/>
    <w:rsid w:val="009627D8"/>
    <w:rsid w:val="00962A29"/>
    <w:rsid w:val="00962C02"/>
    <w:rsid w:val="00964160"/>
    <w:rsid w:val="00964B05"/>
    <w:rsid w:val="00965521"/>
    <w:rsid w:val="00965596"/>
    <w:rsid w:val="00965D2D"/>
    <w:rsid w:val="0096604C"/>
    <w:rsid w:val="00966EE8"/>
    <w:rsid w:val="009671C2"/>
    <w:rsid w:val="0096734F"/>
    <w:rsid w:val="009677EE"/>
    <w:rsid w:val="009677FA"/>
    <w:rsid w:val="00967A60"/>
    <w:rsid w:val="009707C7"/>
    <w:rsid w:val="00971C9E"/>
    <w:rsid w:val="00971E95"/>
    <w:rsid w:val="00972765"/>
    <w:rsid w:val="0097316E"/>
    <w:rsid w:val="00973EAE"/>
    <w:rsid w:val="009740A5"/>
    <w:rsid w:val="009740BD"/>
    <w:rsid w:val="0097513B"/>
    <w:rsid w:val="009756D5"/>
    <w:rsid w:val="0097655A"/>
    <w:rsid w:val="009767CE"/>
    <w:rsid w:val="00977198"/>
    <w:rsid w:val="009804C5"/>
    <w:rsid w:val="00980F6C"/>
    <w:rsid w:val="009816EB"/>
    <w:rsid w:val="009823EC"/>
    <w:rsid w:val="009824CF"/>
    <w:rsid w:val="00983365"/>
    <w:rsid w:val="00983782"/>
    <w:rsid w:val="009860B5"/>
    <w:rsid w:val="0098636C"/>
    <w:rsid w:val="009866E6"/>
    <w:rsid w:val="00986D61"/>
    <w:rsid w:val="009872C5"/>
    <w:rsid w:val="009873A3"/>
    <w:rsid w:val="0098750A"/>
    <w:rsid w:val="00991118"/>
    <w:rsid w:val="00992549"/>
    <w:rsid w:val="009927BA"/>
    <w:rsid w:val="00993110"/>
    <w:rsid w:val="0099328C"/>
    <w:rsid w:val="009948DD"/>
    <w:rsid w:val="00995032"/>
    <w:rsid w:val="0099557F"/>
    <w:rsid w:val="0099703A"/>
    <w:rsid w:val="009970D5"/>
    <w:rsid w:val="00997651"/>
    <w:rsid w:val="009A0057"/>
    <w:rsid w:val="009A0521"/>
    <w:rsid w:val="009A0D01"/>
    <w:rsid w:val="009A1BB7"/>
    <w:rsid w:val="009A1E88"/>
    <w:rsid w:val="009A27DB"/>
    <w:rsid w:val="009A31E3"/>
    <w:rsid w:val="009A3538"/>
    <w:rsid w:val="009A35B1"/>
    <w:rsid w:val="009A39A7"/>
    <w:rsid w:val="009A3CA0"/>
    <w:rsid w:val="009A3F38"/>
    <w:rsid w:val="009A4F76"/>
    <w:rsid w:val="009A5510"/>
    <w:rsid w:val="009A591E"/>
    <w:rsid w:val="009A5CB0"/>
    <w:rsid w:val="009A5FBF"/>
    <w:rsid w:val="009A691C"/>
    <w:rsid w:val="009A6CC8"/>
    <w:rsid w:val="009A7BB8"/>
    <w:rsid w:val="009A7EDC"/>
    <w:rsid w:val="009A7EF9"/>
    <w:rsid w:val="009B0D86"/>
    <w:rsid w:val="009B1B98"/>
    <w:rsid w:val="009B2A87"/>
    <w:rsid w:val="009B2CBA"/>
    <w:rsid w:val="009B3220"/>
    <w:rsid w:val="009B380F"/>
    <w:rsid w:val="009B3F0C"/>
    <w:rsid w:val="009B5070"/>
    <w:rsid w:val="009B5C13"/>
    <w:rsid w:val="009B7223"/>
    <w:rsid w:val="009B7462"/>
    <w:rsid w:val="009B7B1B"/>
    <w:rsid w:val="009C0A73"/>
    <w:rsid w:val="009C12D6"/>
    <w:rsid w:val="009C1328"/>
    <w:rsid w:val="009C139A"/>
    <w:rsid w:val="009C1431"/>
    <w:rsid w:val="009C17E4"/>
    <w:rsid w:val="009C222E"/>
    <w:rsid w:val="009C22A8"/>
    <w:rsid w:val="009C3682"/>
    <w:rsid w:val="009C534E"/>
    <w:rsid w:val="009C5378"/>
    <w:rsid w:val="009C5B9D"/>
    <w:rsid w:val="009C6C03"/>
    <w:rsid w:val="009C6E9F"/>
    <w:rsid w:val="009C773B"/>
    <w:rsid w:val="009D0985"/>
    <w:rsid w:val="009D0F83"/>
    <w:rsid w:val="009D1285"/>
    <w:rsid w:val="009D18A1"/>
    <w:rsid w:val="009D1B64"/>
    <w:rsid w:val="009D268B"/>
    <w:rsid w:val="009D3AA1"/>
    <w:rsid w:val="009D40B0"/>
    <w:rsid w:val="009D48D0"/>
    <w:rsid w:val="009D4CF6"/>
    <w:rsid w:val="009D5705"/>
    <w:rsid w:val="009D5741"/>
    <w:rsid w:val="009D5763"/>
    <w:rsid w:val="009D63DB"/>
    <w:rsid w:val="009D65D6"/>
    <w:rsid w:val="009D69BA"/>
    <w:rsid w:val="009D7167"/>
    <w:rsid w:val="009D71B5"/>
    <w:rsid w:val="009D7598"/>
    <w:rsid w:val="009D7910"/>
    <w:rsid w:val="009D7934"/>
    <w:rsid w:val="009D7B9A"/>
    <w:rsid w:val="009E0209"/>
    <w:rsid w:val="009E055F"/>
    <w:rsid w:val="009E091D"/>
    <w:rsid w:val="009E09F1"/>
    <w:rsid w:val="009E1063"/>
    <w:rsid w:val="009E1B46"/>
    <w:rsid w:val="009E2977"/>
    <w:rsid w:val="009E2B0F"/>
    <w:rsid w:val="009E31CB"/>
    <w:rsid w:val="009E36EB"/>
    <w:rsid w:val="009E3BDD"/>
    <w:rsid w:val="009E3F42"/>
    <w:rsid w:val="009E3F5F"/>
    <w:rsid w:val="009E459D"/>
    <w:rsid w:val="009E4B23"/>
    <w:rsid w:val="009E55CC"/>
    <w:rsid w:val="009F1399"/>
    <w:rsid w:val="009F1551"/>
    <w:rsid w:val="009F21C8"/>
    <w:rsid w:val="009F2804"/>
    <w:rsid w:val="009F3A3D"/>
    <w:rsid w:val="009F4386"/>
    <w:rsid w:val="009F4D47"/>
    <w:rsid w:val="009F558A"/>
    <w:rsid w:val="009F59E5"/>
    <w:rsid w:val="009F7131"/>
    <w:rsid w:val="009F7619"/>
    <w:rsid w:val="009F7F92"/>
    <w:rsid w:val="00A002F3"/>
    <w:rsid w:val="00A0061C"/>
    <w:rsid w:val="00A0123C"/>
    <w:rsid w:val="00A018DB"/>
    <w:rsid w:val="00A028DF"/>
    <w:rsid w:val="00A03230"/>
    <w:rsid w:val="00A03F00"/>
    <w:rsid w:val="00A0499C"/>
    <w:rsid w:val="00A05379"/>
    <w:rsid w:val="00A05A8E"/>
    <w:rsid w:val="00A05C5F"/>
    <w:rsid w:val="00A05D51"/>
    <w:rsid w:val="00A05DEC"/>
    <w:rsid w:val="00A06063"/>
    <w:rsid w:val="00A06630"/>
    <w:rsid w:val="00A06A8F"/>
    <w:rsid w:val="00A06AF3"/>
    <w:rsid w:val="00A06DA7"/>
    <w:rsid w:val="00A06EB0"/>
    <w:rsid w:val="00A0724E"/>
    <w:rsid w:val="00A07726"/>
    <w:rsid w:val="00A07CCC"/>
    <w:rsid w:val="00A07D7E"/>
    <w:rsid w:val="00A101EC"/>
    <w:rsid w:val="00A11028"/>
    <w:rsid w:val="00A1107B"/>
    <w:rsid w:val="00A1156C"/>
    <w:rsid w:val="00A118DF"/>
    <w:rsid w:val="00A1244C"/>
    <w:rsid w:val="00A12B46"/>
    <w:rsid w:val="00A12BC4"/>
    <w:rsid w:val="00A13289"/>
    <w:rsid w:val="00A1348C"/>
    <w:rsid w:val="00A1619D"/>
    <w:rsid w:val="00A1699C"/>
    <w:rsid w:val="00A16B5E"/>
    <w:rsid w:val="00A16BBB"/>
    <w:rsid w:val="00A17513"/>
    <w:rsid w:val="00A176DC"/>
    <w:rsid w:val="00A17DC8"/>
    <w:rsid w:val="00A17F32"/>
    <w:rsid w:val="00A2001B"/>
    <w:rsid w:val="00A2055E"/>
    <w:rsid w:val="00A2085D"/>
    <w:rsid w:val="00A2099D"/>
    <w:rsid w:val="00A20B38"/>
    <w:rsid w:val="00A20CCF"/>
    <w:rsid w:val="00A21676"/>
    <w:rsid w:val="00A22434"/>
    <w:rsid w:val="00A2250C"/>
    <w:rsid w:val="00A22C03"/>
    <w:rsid w:val="00A242EB"/>
    <w:rsid w:val="00A2445B"/>
    <w:rsid w:val="00A247F4"/>
    <w:rsid w:val="00A2500E"/>
    <w:rsid w:val="00A2681D"/>
    <w:rsid w:val="00A27D8B"/>
    <w:rsid w:val="00A302B2"/>
    <w:rsid w:val="00A303D4"/>
    <w:rsid w:val="00A30E42"/>
    <w:rsid w:val="00A30F8C"/>
    <w:rsid w:val="00A3107B"/>
    <w:rsid w:val="00A31C83"/>
    <w:rsid w:val="00A31F98"/>
    <w:rsid w:val="00A32118"/>
    <w:rsid w:val="00A3231A"/>
    <w:rsid w:val="00A32D16"/>
    <w:rsid w:val="00A3391B"/>
    <w:rsid w:val="00A3441F"/>
    <w:rsid w:val="00A350C8"/>
    <w:rsid w:val="00A35123"/>
    <w:rsid w:val="00A3521F"/>
    <w:rsid w:val="00A35560"/>
    <w:rsid w:val="00A35D7D"/>
    <w:rsid w:val="00A35E74"/>
    <w:rsid w:val="00A36F5F"/>
    <w:rsid w:val="00A37BDE"/>
    <w:rsid w:val="00A4031E"/>
    <w:rsid w:val="00A42944"/>
    <w:rsid w:val="00A43A70"/>
    <w:rsid w:val="00A46B90"/>
    <w:rsid w:val="00A46F53"/>
    <w:rsid w:val="00A47154"/>
    <w:rsid w:val="00A513F0"/>
    <w:rsid w:val="00A51AA5"/>
    <w:rsid w:val="00A51F38"/>
    <w:rsid w:val="00A52E12"/>
    <w:rsid w:val="00A52F79"/>
    <w:rsid w:val="00A530AC"/>
    <w:rsid w:val="00A541FC"/>
    <w:rsid w:val="00A5421A"/>
    <w:rsid w:val="00A54A21"/>
    <w:rsid w:val="00A5527E"/>
    <w:rsid w:val="00A55732"/>
    <w:rsid w:val="00A55FA4"/>
    <w:rsid w:val="00A561F1"/>
    <w:rsid w:val="00A56E36"/>
    <w:rsid w:val="00A60E90"/>
    <w:rsid w:val="00A6171F"/>
    <w:rsid w:val="00A62030"/>
    <w:rsid w:val="00A639F7"/>
    <w:rsid w:val="00A643D9"/>
    <w:rsid w:val="00A6525D"/>
    <w:rsid w:val="00A65267"/>
    <w:rsid w:val="00A65417"/>
    <w:rsid w:val="00A6541C"/>
    <w:rsid w:val="00A665C0"/>
    <w:rsid w:val="00A6731B"/>
    <w:rsid w:val="00A67748"/>
    <w:rsid w:val="00A6775C"/>
    <w:rsid w:val="00A67A95"/>
    <w:rsid w:val="00A704A7"/>
    <w:rsid w:val="00A70F79"/>
    <w:rsid w:val="00A72BA7"/>
    <w:rsid w:val="00A73F1B"/>
    <w:rsid w:val="00A7486D"/>
    <w:rsid w:val="00A74F40"/>
    <w:rsid w:val="00A75712"/>
    <w:rsid w:val="00A75B2D"/>
    <w:rsid w:val="00A75EBC"/>
    <w:rsid w:val="00A77559"/>
    <w:rsid w:val="00A77759"/>
    <w:rsid w:val="00A778B9"/>
    <w:rsid w:val="00A77FD4"/>
    <w:rsid w:val="00A80C43"/>
    <w:rsid w:val="00A80E8B"/>
    <w:rsid w:val="00A81683"/>
    <w:rsid w:val="00A81A16"/>
    <w:rsid w:val="00A82444"/>
    <w:rsid w:val="00A82939"/>
    <w:rsid w:val="00A82D78"/>
    <w:rsid w:val="00A8419C"/>
    <w:rsid w:val="00A84432"/>
    <w:rsid w:val="00A8463B"/>
    <w:rsid w:val="00A849E0"/>
    <w:rsid w:val="00A851B4"/>
    <w:rsid w:val="00A851C2"/>
    <w:rsid w:val="00A85DCE"/>
    <w:rsid w:val="00A87855"/>
    <w:rsid w:val="00A87B4D"/>
    <w:rsid w:val="00A900BA"/>
    <w:rsid w:val="00A900D3"/>
    <w:rsid w:val="00A903C5"/>
    <w:rsid w:val="00A9165C"/>
    <w:rsid w:val="00A91B5F"/>
    <w:rsid w:val="00A92260"/>
    <w:rsid w:val="00A93557"/>
    <w:rsid w:val="00A93679"/>
    <w:rsid w:val="00A937AA"/>
    <w:rsid w:val="00A942E0"/>
    <w:rsid w:val="00A94A8B"/>
    <w:rsid w:val="00A957ED"/>
    <w:rsid w:val="00A96941"/>
    <w:rsid w:val="00A969AA"/>
    <w:rsid w:val="00A96DEF"/>
    <w:rsid w:val="00AA0471"/>
    <w:rsid w:val="00AA08DB"/>
    <w:rsid w:val="00AA1507"/>
    <w:rsid w:val="00AA19AD"/>
    <w:rsid w:val="00AA1B87"/>
    <w:rsid w:val="00AA2888"/>
    <w:rsid w:val="00AA2D79"/>
    <w:rsid w:val="00AA3E1C"/>
    <w:rsid w:val="00AA491C"/>
    <w:rsid w:val="00AA5201"/>
    <w:rsid w:val="00AA543A"/>
    <w:rsid w:val="00AA56BF"/>
    <w:rsid w:val="00AA6A58"/>
    <w:rsid w:val="00AA6F38"/>
    <w:rsid w:val="00AA73F0"/>
    <w:rsid w:val="00AA7953"/>
    <w:rsid w:val="00AA7B90"/>
    <w:rsid w:val="00AA7E3A"/>
    <w:rsid w:val="00AA7F99"/>
    <w:rsid w:val="00AB07A4"/>
    <w:rsid w:val="00AB102E"/>
    <w:rsid w:val="00AB1BB3"/>
    <w:rsid w:val="00AB3014"/>
    <w:rsid w:val="00AB34D9"/>
    <w:rsid w:val="00AB3742"/>
    <w:rsid w:val="00AB3BD3"/>
    <w:rsid w:val="00AB4E27"/>
    <w:rsid w:val="00AB4E3B"/>
    <w:rsid w:val="00AB4E3C"/>
    <w:rsid w:val="00AB5443"/>
    <w:rsid w:val="00AB61F3"/>
    <w:rsid w:val="00AB6C13"/>
    <w:rsid w:val="00AB6C64"/>
    <w:rsid w:val="00AB6FAD"/>
    <w:rsid w:val="00AB7072"/>
    <w:rsid w:val="00AB7101"/>
    <w:rsid w:val="00AB727D"/>
    <w:rsid w:val="00AB7754"/>
    <w:rsid w:val="00AB7958"/>
    <w:rsid w:val="00AC0280"/>
    <w:rsid w:val="00AC0E23"/>
    <w:rsid w:val="00AC0FA1"/>
    <w:rsid w:val="00AC1BF2"/>
    <w:rsid w:val="00AC2819"/>
    <w:rsid w:val="00AC3651"/>
    <w:rsid w:val="00AC377A"/>
    <w:rsid w:val="00AC3AB2"/>
    <w:rsid w:val="00AC4239"/>
    <w:rsid w:val="00AC5054"/>
    <w:rsid w:val="00AC5266"/>
    <w:rsid w:val="00AC526D"/>
    <w:rsid w:val="00AC68C0"/>
    <w:rsid w:val="00AC6D97"/>
    <w:rsid w:val="00AC78AB"/>
    <w:rsid w:val="00AC7990"/>
    <w:rsid w:val="00AD0C4F"/>
    <w:rsid w:val="00AD17C5"/>
    <w:rsid w:val="00AD5615"/>
    <w:rsid w:val="00AD598C"/>
    <w:rsid w:val="00AD59CA"/>
    <w:rsid w:val="00AD6693"/>
    <w:rsid w:val="00AD6B3F"/>
    <w:rsid w:val="00AD6BD3"/>
    <w:rsid w:val="00AE09F9"/>
    <w:rsid w:val="00AE13CC"/>
    <w:rsid w:val="00AE18FF"/>
    <w:rsid w:val="00AE19D7"/>
    <w:rsid w:val="00AE2AF4"/>
    <w:rsid w:val="00AE2AF5"/>
    <w:rsid w:val="00AE2CED"/>
    <w:rsid w:val="00AE37CA"/>
    <w:rsid w:val="00AE399E"/>
    <w:rsid w:val="00AE3D98"/>
    <w:rsid w:val="00AE48FC"/>
    <w:rsid w:val="00AE4D68"/>
    <w:rsid w:val="00AE55CA"/>
    <w:rsid w:val="00AE6410"/>
    <w:rsid w:val="00AE6FDB"/>
    <w:rsid w:val="00AE7685"/>
    <w:rsid w:val="00AE7FC3"/>
    <w:rsid w:val="00AF0D3E"/>
    <w:rsid w:val="00AF0E14"/>
    <w:rsid w:val="00AF0EF5"/>
    <w:rsid w:val="00AF10CE"/>
    <w:rsid w:val="00AF10DA"/>
    <w:rsid w:val="00AF1D62"/>
    <w:rsid w:val="00AF1F35"/>
    <w:rsid w:val="00AF2D06"/>
    <w:rsid w:val="00AF2F0A"/>
    <w:rsid w:val="00AF4977"/>
    <w:rsid w:val="00AF4F55"/>
    <w:rsid w:val="00AF5013"/>
    <w:rsid w:val="00AF5145"/>
    <w:rsid w:val="00AF5A8B"/>
    <w:rsid w:val="00AF60E3"/>
    <w:rsid w:val="00AF6812"/>
    <w:rsid w:val="00AF6897"/>
    <w:rsid w:val="00AF6C9A"/>
    <w:rsid w:val="00AF7AF0"/>
    <w:rsid w:val="00AF7CA1"/>
    <w:rsid w:val="00B009D6"/>
    <w:rsid w:val="00B00C11"/>
    <w:rsid w:val="00B01DDA"/>
    <w:rsid w:val="00B01FD2"/>
    <w:rsid w:val="00B043E9"/>
    <w:rsid w:val="00B04932"/>
    <w:rsid w:val="00B06428"/>
    <w:rsid w:val="00B06807"/>
    <w:rsid w:val="00B07287"/>
    <w:rsid w:val="00B07FF3"/>
    <w:rsid w:val="00B10D9B"/>
    <w:rsid w:val="00B1110C"/>
    <w:rsid w:val="00B118AF"/>
    <w:rsid w:val="00B11F0A"/>
    <w:rsid w:val="00B1219D"/>
    <w:rsid w:val="00B12C1F"/>
    <w:rsid w:val="00B13128"/>
    <w:rsid w:val="00B136C9"/>
    <w:rsid w:val="00B14753"/>
    <w:rsid w:val="00B14947"/>
    <w:rsid w:val="00B16500"/>
    <w:rsid w:val="00B16561"/>
    <w:rsid w:val="00B1668B"/>
    <w:rsid w:val="00B2004C"/>
    <w:rsid w:val="00B201E4"/>
    <w:rsid w:val="00B22016"/>
    <w:rsid w:val="00B220B9"/>
    <w:rsid w:val="00B221D2"/>
    <w:rsid w:val="00B231EF"/>
    <w:rsid w:val="00B23F86"/>
    <w:rsid w:val="00B24D94"/>
    <w:rsid w:val="00B24EC4"/>
    <w:rsid w:val="00B25623"/>
    <w:rsid w:val="00B256EB"/>
    <w:rsid w:val="00B25995"/>
    <w:rsid w:val="00B2668B"/>
    <w:rsid w:val="00B310A5"/>
    <w:rsid w:val="00B31761"/>
    <w:rsid w:val="00B32060"/>
    <w:rsid w:val="00B32CA2"/>
    <w:rsid w:val="00B32F21"/>
    <w:rsid w:val="00B3491E"/>
    <w:rsid w:val="00B35506"/>
    <w:rsid w:val="00B355C7"/>
    <w:rsid w:val="00B35A74"/>
    <w:rsid w:val="00B37E18"/>
    <w:rsid w:val="00B400E1"/>
    <w:rsid w:val="00B405AD"/>
    <w:rsid w:val="00B41883"/>
    <w:rsid w:val="00B43186"/>
    <w:rsid w:val="00B4431D"/>
    <w:rsid w:val="00B44C9C"/>
    <w:rsid w:val="00B45410"/>
    <w:rsid w:val="00B47F21"/>
    <w:rsid w:val="00B50FFA"/>
    <w:rsid w:val="00B5263A"/>
    <w:rsid w:val="00B52696"/>
    <w:rsid w:val="00B52BA0"/>
    <w:rsid w:val="00B5381C"/>
    <w:rsid w:val="00B54A41"/>
    <w:rsid w:val="00B54E01"/>
    <w:rsid w:val="00B55206"/>
    <w:rsid w:val="00B56976"/>
    <w:rsid w:val="00B5725A"/>
    <w:rsid w:val="00B5761C"/>
    <w:rsid w:val="00B5795E"/>
    <w:rsid w:val="00B57B93"/>
    <w:rsid w:val="00B6007C"/>
    <w:rsid w:val="00B633B4"/>
    <w:rsid w:val="00B639B5"/>
    <w:rsid w:val="00B6452E"/>
    <w:rsid w:val="00B6456D"/>
    <w:rsid w:val="00B65056"/>
    <w:rsid w:val="00B65B63"/>
    <w:rsid w:val="00B6615D"/>
    <w:rsid w:val="00B671C6"/>
    <w:rsid w:val="00B67CE3"/>
    <w:rsid w:val="00B7165E"/>
    <w:rsid w:val="00B728CC"/>
    <w:rsid w:val="00B72EB7"/>
    <w:rsid w:val="00B73FE6"/>
    <w:rsid w:val="00B745B7"/>
    <w:rsid w:val="00B749A7"/>
    <w:rsid w:val="00B74E2C"/>
    <w:rsid w:val="00B74E60"/>
    <w:rsid w:val="00B75588"/>
    <w:rsid w:val="00B75AD8"/>
    <w:rsid w:val="00B75B26"/>
    <w:rsid w:val="00B77C3A"/>
    <w:rsid w:val="00B8030D"/>
    <w:rsid w:val="00B80678"/>
    <w:rsid w:val="00B816D6"/>
    <w:rsid w:val="00B81FB8"/>
    <w:rsid w:val="00B82BBC"/>
    <w:rsid w:val="00B82BF3"/>
    <w:rsid w:val="00B82DF3"/>
    <w:rsid w:val="00B844C1"/>
    <w:rsid w:val="00B84F14"/>
    <w:rsid w:val="00B853E3"/>
    <w:rsid w:val="00B866A9"/>
    <w:rsid w:val="00B867ED"/>
    <w:rsid w:val="00B86950"/>
    <w:rsid w:val="00B86E5D"/>
    <w:rsid w:val="00B90239"/>
    <w:rsid w:val="00B90566"/>
    <w:rsid w:val="00B91B07"/>
    <w:rsid w:val="00B91E3D"/>
    <w:rsid w:val="00B9207F"/>
    <w:rsid w:val="00B9232A"/>
    <w:rsid w:val="00B9242C"/>
    <w:rsid w:val="00B9243E"/>
    <w:rsid w:val="00B9313F"/>
    <w:rsid w:val="00B93AC2"/>
    <w:rsid w:val="00B95D0F"/>
    <w:rsid w:val="00B9619C"/>
    <w:rsid w:val="00B968DC"/>
    <w:rsid w:val="00B96FB7"/>
    <w:rsid w:val="00BA0952"/>
    <w:rsid w:val="00BA12C3"/>
    <w:rsid w:val="00BA1406"/>
    <w:rsid w:val="00BA26B4"/>
    <w:rsid w:val="00BA3653"/>
    <w:rsid w:val="00BA36D1"/>
    <w:rsid w:val="00BA4682"/>
    <w:rsid w:val="00BA47AB"/>
    <w:rsid w:val="00BA4D36"/>
    <w:rsid w:val="00BA4D63"/>
    <w:rsid w:val="00BA5085"/>
    <w:rsid w:val="00BA5958"/>
    <w:rsid w:val="00BA6768"/>
    <w:rsid w:val="00BA74FA"/>
    <w:rsid w:val="00BB0635"/>
    <w:rsid w:val="00BB0725"/>
    <w:rsid w:val="00BB1351"/>
    <w:rsid w:val="00BB178F"/>
    <w:rsid w:val="00BB2796"/>
    <w:rsid w:val="00BB2CB1"/>
    <w:rsid w:val="00BB488F"/>
    <w:rsid w:val="00BB4A81"/>
    <w:rsid w:val="00BB4CAE"/>
    <w:rsid w:val="00BB4EFA"/>
    <w:rsid w:val="00BB5FB3"/>
    <w:rsid w:val="00BB6BDD"/>
    <w:rsid w:val="00BB6DC0"/>
    <w:rsid w:val="00BB6DFF"/>
    <w:rsid w:val="00BB721F"/>
    <w:rsid w:val="00BB78BC"/>
    <w:rsid w:val="00BB7EBE"/>
    <w:rsid w:val="00BC07E6"/>
    <w:rsid w:val="00BC1221"/>
    <w:rsid w:val="00BC153D"/>
    <w:rsid w:val="00BC22FE"/>
    <w:rsid w:val="00BC27C1"/>
    <w:rsid w:val="00BC2A85"/>
    <w:rsid w:val="00BC3418"/>
    <w:rsid w:val="00BC3786"/>
    <w:rsid w:val="00BC3FED"/>
    <w:rsid w:val="00BC5074"/>
    <w:rsid w:val="00BC62D2"/>
    <w:rsid w:val="00BC6413"/>
    <w:rsid w:val="00BC672A"/>
    <w:rsid w:val="00BC7D30"/>
    <w:rsid w:val="00BC7D86"/>
    <w:rsid w:val="00BD03F8"/>
    <w:rsid w:val="00BD0C90"/>
    <w:rsid w:val="00BD1366"/>
    <w:rsid w:val="00BD162F"/>
    <w:rsid w:val="00BD2714"/>
    <w:rsid w:val="00BD2F0A"/>
    <w:rsid w:val="00BD313D"/>
    <w:rsid w:val="00BD3224"/>
    <w:rsid w:val="00BD3271"/>
    <w:rsid w:val="00BD32F6"/>
    <w:rsid w:val="00BD46D7"/>
    <w:rsid w:val="00BD4A37"/>
    <w:rsid w:val="00BD4EEA"/>
    <w:rsid w:val="00BD53DC"/>
    <w:rsid w:val="00BD6CE0"/>
    <w:rsid w:val="00BD7136"/>
    <w:rsid w:val="00BD74E3"/>
    <w:rsid w:val="00BD7789"/>
    <w:rsid w:val="00BD7A04"/>
    <w:rsid w:val="00BE02A6"/>
    <w:rsid w:val="00BE095D"/>
    <w:rsid w:val="00BE10D0"/>
    <w:rsid w:val="00BE1692"/>
    <w:rsid w:val="00BE16CB"/>
    <w:rsid w:val="00BE22E8"/>
    <w:rsid w:val="00BE2576"/>
    <w:rsid w:val="00BE26B9"/>
    <w:rsid w:val="00BE26CF"/>
    <w:rsid w:val="00BE2B52"/>
    <w:rsid w:val="00BE2E20"/>
    <w:rsid w:val="00BE3036"/>
    <w:rsid w:val="00BE39EA"/>
    <w:rsid w:val="00BE3F5F"/>
    <w:rsid w:val="00BE4F1E"/>
    <w:rsid w:val="00BE54BF"/>
    <w:rsid w:val="00BE5584"/>
    <w:rsid w:val="00BE57A9"/>
    <w:rsid w:val="00BE61C8"/>
    <w:rsid w:val="00BE6CD9"/>
    <w:rsid w:val="00BE70BA"/>
    <w:rsid w:val="00BF0298"/>
    <w:rsid w:val="00BF02C1"/>
    <w:rsid w:val="00BF0F6B"/>
    <w:rsid w:val="00BF1023"/>
    <w:rsid w:val="00BF1DF9"/>
    <w:rsid w:val="00BF2542"/>
    <w:rsid w:val="00BF29C3"/>
    <w:rsid w:val="00BF2EC7"/>
    <w:rsid w:val="00BF3D83"/>
    <w:rsid w:val="00BF57DF"/>
    <w:rsid w:val="00BF597E"/>
    <w:rsid w:val="00BF5AEE"/>
    <w:rsid w:val="00BF5BEE"/>
    <w:rsid w:val="00BF5EFB"/>
    <w:rsid w:val="00BF61FB"/>
    <w:rsid w:val="00BF64C4"/>
    <w:rsid w:val="00BF6719"/>
    <w:rsid w:val="00BF6A00"/>
    <w:rsid w:val="00BF70CD"/>
    <w:rsid w:val="00BF7B03"/>
    <w:rsid w:val="00C00283"/>
    <w:rsid w:val="00C007ED"/>
    <w:rsid w:val="00C0159F"/>
    <w:rsid w:val="00C022D3"/>
    <w:rsid w:val="00C029FD"/>
    <w:rsid w:val="00C02F84"/>
    <w:rsid w:val="00C03237"/>
    <w:rsid w:val="00C0406B"/>
    <w:rsid w:val="00C04730"/>
    <w:rsid w:val="00C04856"/>
    <w:rsid w:val="00C0634D"/>
    <w:rsid w:val="00C07199"/>
    <w:rsid w:val="00C10FAD"/>
    <w:rsid w:val="00C1103D"/>
    <w:rsid w:val="00C111B5"/>
    <w:rsid w:val="00C1162E"/>
    <w:rsid w:val="00C11CA9"/>
    <w:rsid w:val="00C11F5B"/>
    <w:rsid w:val="00C1278E"/>
    <w:rsid w:val="00C12D32"/>
    <w:rsid w:val="00C139F7"/>
    <w:rsid w:val="00C13A3E"/>
    <w:rsid w:val="00C13DEA"/>
    <w:rsid w:val="00C14724"/>
    <w:rsid w:val="00C15B7F"/>
    <w:rsid w:val="00C15BE7"/>
    <w:rsid w:val="00C16AB4"/>
    <w:rsid w:val="00C171AE"/>
    <w:rsid w:val="00C20578"/>
    <w:rsid w:val="00C2141A"/>
    <w:rsid w:val="00C217CA"/>
    <w:rsid w:val="00C220F8"/>
    <w:rsid w:val="00C2271D"/>
    <w:rsid w:val="00C229A1"/>
    <w:rsid w:val="00C24558"/>
    <w:rsid w:val="00C254F5"/>
    <w:rsid w:val="00C25677"/>
    <w:rsid w:val="00C25698"/>
    <w:rsid w:val="00C25824"/>
    <w:rsid w:val="00C272B6"/>
    <w:rsid w:val="00C27953"/>
    <w:rsid w:val="00C27A90"/>
    <w:rsid w:val="00C30A2C"/>
    <w:rsid w:val="00C327F0"/>
    <w:rsid w:val="00C328E5"/>
    <w:rsid w:val="00C32911"/>
    <w:rsid w:val="00C339A0"/>
    <w:rsid w:val="00C3402F"/>
    <w:rsid w:val="00C3438B"/>
    <w:rsid w:val="00C34ED8"/>
    <w:rsid w:val="00C354B0"/>
    <w:rsid w:val="00C35AA8"/>
    <w:rsid w:val="00C3621F"/>
    <w:rsid w:val="00C362E7"/>
    <w:rsid w:val="00C366D4"/>
    <w:rsid w:val="00C369B0"/>
    <w:rsid w:val="00C36E6F"/>
    <w:rsid w:val="00C375F7"/>
    <w:rsid w:val="00C3794D"/>
    <w:rsid w:val="00C40B3D"/>
    <w:rsid w:val="00C41145"/>
    <w:rsid w:val="00C41BCF"/>
    <w:rsid w:val="00C43C29"/>
    <w:rsid w:val="00C44579"/>
    <w:rsid w:val="00C4554B"/>
    <w:rsid w:val="00C458CE"/>
    <w:rsid w:val="00C45F83"/>
    <w:rsid w:val="00C46AFA"/>
    <w:rsid w:val="00C50472"/>
    <w:rsid w:val="00C5145A"/>
    <w:rsid w:val="00C51B16"/>
    <w:rsid w:val="00C51FA4"/>
    <w:rsid w:val="00C523C0"/>
    <w:rsid w:val="00C53AC3"/>
    <w:rsid w:val="00C55144"/>
    <w:rsid w:val="00C561B9"/>
    <w:rsid w:val="00C561BB"/>
    <w:rsid w:val="00C5739C"/>
    <w:rsid w:val="00C57938"/>
    <w:rsid w:val="00C57E14"/>
    <w:rsid w:val="00C6039F"/>
    <w:rsid w:val="00C61081"/>
    <w:rsid w:val="00C614AB"/>
    <w:rsid w:val="00C61EA7"/>
    <w:rsid w:val="00C624CA"/>
    <w:rsid w:val="00C63DF8"/>
    <w:rsid w:val="00C649F4"/>
    <w:rsid w:val="00C679E6"/>
    <w:rsid w:val="00C67AB3"/>
    <w:rsid w:val="00C67EA5"/>
    <w:rsid w:val="00C708AF"/>
    <w:rsid w:val="00C71505"/>
    <w:rsid w:val="00C71678"/>
    <w:rsid w:val="00C716F7"/>
    <w:rsid w:val="00C73524"/>
    <w:rsid w:val="00C73745"/>
    <w:rsid w:val="00C74391"/>
    <w:rsid w:val="00C74D31"/>
    <w:rsid w:val="00C75130"/>
    <w:rsid w:val="00C75293"/>
    <w:rsid w:val="00C7566F"/>
    <w:rsid w:val="00C76F52"/>
    <w:rsid w:val="00C81EFA"/>
    <w:rsid w:val="00C82BBE"/>
    <w:rsid w:val="00C82C1C"/>
    <w:rsid w:val="00C84166"/>
    <w:rsid w:val="00C84220"/>
    <w:rsid w:val="00C84ED9"/>
    <w:rsid w:val="00C856F0"/>
    <w:rsid w:val="00C85930"/>
    <w:rsid w:val="00C866CF"/>
    <w:rsid w:val="00C867A2"/>
    <w:rsid w:val="00C86C54"/>
    <w:rsid w:val="00C86CE7"/>
    <w:rsid w:val="00C87FF9"/>
    <w:rsid w:val="00C90B36"/>
    <w:rsid w:val="00C90EAA"/>
    <w:rsid w:val="00C9207C"/>
    <w:rsid w:val="00C92432"/>
    <w:rsid w:val="00C92A19"/>
    <w:rsid w:val="00C92A81"/>
    <w:rsid w:val="00C93B27"/>
    <w:rsid w:val="00C93C2B"/>
    <w:rsid w:val="00C94DFF"/>
    <w:rsid w:val="00C9505A"/>
    <w:rsid w:val="00C9511E"/>
    <w:rsid w:val="00C95689"/>
    <w:rsid w:val="00C95D90"/>
    <w:rsid w:val="00C95DB0"/>
    <w:rsid w:val="00C9671E"/>
    <w:rsid w:val="00C96940"/>
    <w:rsid w:val="00C96E6E"/>
    <w:rsid w:val="00CA0E5C"/>
    <w:rsid w:val="00CA1AC8"/>
    <w:rsid w:val="00CA1BF6"/>
    <w:rsid w:val="00CA2069"/>
    <w:rsid w:val="00CA21AC"/>
    <w:rsid w:val="00CA2866"/>
    <w:rsid w:val="00CA2A54"/>
    <w:rsid w:val="00CA3446"/>
    <w:rsid w:val="00CA369B"/>
    <w:rsid w:val="00CA42E8"/>
    <w:rsid w:val="00CA44D2"/>
    <w:rsid w:val="00CA5BE7"/>
    <w:rsid w:val="00CA5F72"/>
    <w:rsid w:val="00CA7D4C"/>
    <w:rsid w:val="00CB0548"/>
    <w:rsid w:val="00CB0856"/>
    <w:rsid w:val="00CB1D7B"/>
    <w:rsid w:val="00CB2DB3"/>
    <w:rsid w:val="00CB3725"/>
    <w:rsid w:val="00CB3A0E"/>
    <w:rsid w:val="00CB3DAA"/>
    <w:rsid w:val="00CB477F"/>
    <w:rsid w:val="00CB47D9"/>
    <w:rsid w:val="00CB4C5C"/>
    <w:rsid w:val="00CB5776"/>
    <w:rsid w:val="00CB5F6C"/>
    <w:rsid w:val="00CB61FD"/>
    <w:rsid w:val="00CB64B0"/>
    <w:rsid w:val="00CB6BE4"/>
    <w:rsid w:val="00CC060D"/>
    <w:rsid w:val="00CC0949"/>
    <w:rsid w:val="00CC1260"/>
    <w:rsid w:val="00CC140F"/>
    <w:rsid w:val="00CC1526"/>
    <w:rsid w:val="00CC1ABB"/>
    <w:rsid w:val="00CC1AEC"/>
    <w:rsid w:val="00CC3C16"/>
    <w:rsid w:val="00CC4054"/>
    <w:rsid w:val="00CC4217"/>
    <w:rsid w:val="00CC4A74"/>
    <w:rsid w:val="00CC4CA3"/>
    <w:rsid w:val="00CC6328"/>
    <w:rsid w:val="00CC674E"/>
    <w:rsid w:val="00CC6CB0"/>
    <w:rsid w:val="00CC6DAF"/>
    <w:rsid w:val="00CC78C8"/>
    <w:rsid w:val="00CD0C35"/>
    <w:rsid w:val="00CD1FBA"/>
    <w:rsid w:val="00CD2246"/>
    <w:rsid w:val="00CD29C6"/>
    <w:rsid w:val="00CD2EF4"/>
    <w:rsid w:val="00CD39DF"/>
    <w:rsid w:val="00CD3C61"/>
    <w:rsid w:val="00CD4593"/>
    <w:rsid w:val="00CD4AB9"/>
    <w:rsid w:val="00CD4EBE"/>
    <w:rsid w:val="00CD678B"/>
    <w:rsid w:val="00CD789E"/>
    <w:rsid w:val="00CD7C58"/>
    <w:rsid w:val="00CE0628"/>
    <w:rsid w:val="00CE0910"/>
    <w:rsid w:val="00CE0FE9"/>
    <w:rsid w:val="00CE207E"/>
    <w:rsid w:val="00CE3238"/>
    <w:rsid w:val="00CE4181"/>
    <w:rsid w:val="00CE5847"/>
    <w:rsid w:val="00CE59BD"/>
    <w:rsid w:val="00CE5C07"/>
    <w:rsid w:val="00CE5DBD"/>
    <w:rsid w:val="00CE6039"/>
    <w:rsid w:val="00CE6EC7"/>
    <w:rsid w:val="00CE7398"/>
    <w:rsid w:val="00CE73B0"/>
    <w:rsid w:val="00CE790C"/>
    <w:rsid w:val="00CE79E7"/>
    <w:rsid w:val="00CF068E"/>
    <w:rsid w:val="00CF076D"/>
    <w:rsid w:val="00CF0C56"/>
    <w:rsid w:val="00CF0F31"/>
    <w:rsid w:val="00CF10D4"/>
    <w:rsid w:val="00CF1745"/>
    <w:rsid w:val="00CF1EBC"/>
    <w:rsid w:val="00CF201D"/>
    <w:rsid w:val="00CF2B49"/>
    <w:rsid w:val="00CF2D82"/>
    <w:rsid w:val="00CF4063"/>
    <w:rsid w:val="00CF4104"/>
    <w:rsid w:val="00CF58A4"/>
    <w:rsid w:val="00CF58E8"/>
    <w:rsid w:val="00CF66CD"/>
    <w:rsid w:val="00CF7835"/>
    <w:rsid w:val="00D001F7"/>
    <w:rsid w:val="00D009F8"/>
    <w:rsid w:val="00D00C28"/>
    <w:rsid w:val="00D01D5A"/>
    <w:rsid w:val="00D01E37"/>
    <w:rsid w:val="00D0290A"/>
    <w:rsid w:val="00D02CE4"/>
    <w:rsid w:val="00D03497"/>
    <w:rsid w:val="00D04456"/>
    <w:rsid w:val="00D0513A"/>
    <w:rsid w:val="00D056E9"/>
    <w:rsid w:val="00D05E3C"/>
    <w:rsid w:val="00D0612B"/>
    <w:rsid w:val="00D0672B"/>
    <w:rsid w:val="00D06DA5"/>
    <w:rsid w:val="00D0707B"/>
    <w:rsid w:val="00D10A0C"/>
    <w:rsid w:val="00D13C4E"/>
    <w:rsid w:val="00D13CD6"/>
    <w:rsid w:val="00D13F34"/>
    <w:rsid w:val="00D14320"/>
    <w:rsid w:val="00D1470E"/>
    <w:rsid w:val="00D14948"/>
    <w:rsid w:val="00D14D63"/>
    <w:rsid w:val="00D14F37"/>
    <w:rsid w:val="00D154FC"/>
    <w:rsid w:val="00D16F4C"/>
    <w:rsid w:val="00D2020D"/>
    <w:rsid w:val="00D20736"/>
    <w:rsid w:val="00D207DF"/>
    <w:rsid w:val="00D22052"/>
    <w:rsid w:val="00D229F2"/>
    <w:rsid w:val="00D22D31"/>
    <w:rsid w:val="00D2369E"/>
    <w:rsid w:val="00D238F4"/>
    <w:rsid w:val="00D243FB"/>
    <w:rsid w:val="00D24FE7"/>
    <w:rsid w:val="00D256AB"/>
    <w:rsid w:val="00D26ECD"/>
    <w:rsid w:val="00D27236"/>
    <w:rsid w:val="00D306B0"/>
    <w:rsid w:val="00D320B6"/>
    <w:rsid w:val="00D3299C"/>
    <w:rsid w:val="00D32B60"/>
    <w:rsid w:val="00D33261"/>
    <w:rsid w:val="00D3441C"/>
    <w:rsid w:val="00D34AEB"/>
    <w:rsid w:val="00D35312"/>
    <w:rsid w:val="00D353B6"/>
    <w:rsid w:val="00D3553E"/>
    <w:rsid w:val="00D36A63"/>
    <w:rsid w:val="00D36D1A"/>
    <w:rsid w:val="00D37A65"/>
    <w:rsid w:val="00D40193"/>
    <w:rsid w:val="00D403C0"/>
    <w:rsid w:val="00D40577"/>
    <w:rsid w:val="00D40A9A"/>
    <w:rsid w:val="00D40CAA"/>
    <w:rsid w:val="00D41AE4"/>
    <w:rsid w:val="00D41B49"/>
    <w:rsid w:val="00D41BED"/>
    <w:rsid w:val="00D42507"/>
    <w:rsid w:val="00D4321A"/>
    <w:rsid w:val="00D43CCE"/>
    <w:rsid w:val="00D43EF9"/>
    <w:rsid w:val="00D44B0C"/>
    <w:rsid w:val="00D451F3"/>
    <w:rsid w:val="00D4591B"/>
    <w:rsid w:val="00D463CB"/>
    <w:rsid w:val="00D46941"/>
    <w:rsid w:val="00D46992"/>
    <w:rsid w:val="00D46AF6"/>
    <w:rsid w:val="00D46D99"/>
    <w:rsid w:val="00D46EF3"/>
    <w:rsid w:val="00D4735A"/>
    <w:rsid w:val="00D4767B"/>
    <w:rsid w:val="00D505E9"/>
    <w:rsid w:val="00D50D5E"/>
    <w:rsid w:val="00D521E4"/>
    <w:rsid w:val="00D528EA"/>
    <w:rsid w:val="00D529E1"/>
    <w:rsid w:val="00D54025"/>
    <w:rsid w:val="00D545A8"/>
    <w:rsid w:val="00D54FA8"/>
    <w:rsid w:val="00D554F9"/>
    <w:rsid w:val="00D557A3"/>
    <w:rsid w:val="00D5655E"/>
    <w:rsid w:val="00D57114"/>
    <w:rsid w:val="00D60C1A"/>
    <w:rsid w:val="00D617B1"/>
    <w:rsid w:val="00D61803"/>
    <w:rsid w:val="00D622F1"/>
    <w:rsid w:val="00D62771"/>
    <w:rsid w:val="00D62805"/>
    <w:rsid w:val="00D62944"/>
    <w:rsid w:val="00D63E56"/>
    <w:rsid w:val="00D63FB1"/>
    <w:rsid w:val="00D6417B"/>
    <w:rsid w:val="00D645E6"/>
    <w:rsid w:val="00D64987"/>
    <w:rsid w:val="00D650E2"/>
    <w:rsid w:val="00D6541A"/>
    <w:rsid w:val="00D65BF4"/>
    <w:rsid w:val="00D6606C"/>
    <w:rsid w:val="00D664E8"/>
    <w:rsid w:val="00D66B4A"/>
    <w:rsid w:val="00D67457"/>
    <w:rsid w:val="00D67DF9"/>
    <w:rsid w:val="00D70DF5"/>
    <w:rsid w:val="00D70E26"/>
    <w:rsid w:val="00D7167A"/>
    <w:rsid w:val="00D72798"/>
    <w:rsid w:val="00D73DBD"/>
    <w:rsid w:val="00D75267"/>
    <w:rsid w:val="00D754D7"/>
    <w:rsid w:val="00D75680"/>
    <w:rsid w:val="00D7569F"/>
    <w:rsid w:val="00D7586C"/>
    <w:rsid w:val="00D766E0"/>
    <w:rsid w:val="00D76E86"/>
    <w:rsid w:val="00D77260"/>
    <w:rsid w:val="00D8056C"/>
    <w:rsid w:val="00D807D7"/>
    <w:rsid w:val="00D8186E"/>
    <w:rsid w:val="00D81FC1"/>
    <w:rsid w:val="00D82B17"/>
    <w:rsid w:val="00D83508"/>
    <w:rsid w:val="00D83CEC"/>
    <w:rsid w:val="00D84A96"/>
    <w:rsid w:val="00D857BE"/>
    <w:rsid w:val="00D85D91"/>
    <w:rsid w:val="00D86030"/>
    <w:rsid w:val="00D86051"/>
    <w:rsid w:val="00D863DD"/>
    <w:rsid w:val="00D86426"/>
    <w:rsid w:val="00D86E5B"/>
    <w:rsid w:val="00D87B7D"/>
    <w:rsid w:val="00D87D6C"/>
    <w:rsid w:val="00D90E82"/>
    <w:rsid w:val="00D91368"/>
    <w:rsid w:val="00D91DD4"/>
    <w:rsid w:val="00D92488"/>
    <w:rsid w:val="00D93FDF"/>
    <w:rsid w:val="00D95115"/>
    <w:rsid w:val="00D95A79"/>
    <w:rsid w:val="00D960AB"/>
    <w:rsid w:val="00D9624F"/>
    <w:rsid w:val="00D96D3E"/>
    <w:rsid w:val="00D9704D"/>
    <w:rsid w:val="00D97902"/>
    <w:rsid w:val="00D97FD7"/>
    <w:rsid w:val="00DA00D5"/>
    <w:rsid w:val="00DA15ED"/>
    <w:rsid w:val="00DA1EEB"/>
    <w:rsid w:val="00DA2667"/>
    <w:rsid w:val="00DA3705"/>
    <w:rsid w:val="00DA530E"/>
    <w:rsid w:val="00DA6086"/>
    <w:rsid w:val="00DA62BC"/>
    <w:rsid w:val="00DA6697"/>
    <w:rsid w:val="00DA67B7"/>
    <w:rsid w:val="00DA6D60"/>
    <w:rsid w:val="00DA7D03"/>
    <w:rsid w:val="00DA7F64"/>
    <w:rsid w:val="00DA7FF5"/>
    <w:rsid w:val="00DB0406"/>
    <w:rsid w:val="00DB24F6"/>
    <w:rsid w:val="00DB2AFE"/>
    <w:rsid w:val="00DB3FF7"/>
    <w:rsid w:val="00DB466C"/>
    <w:rsid w:val="00DB4A78"/>
    <w:rsid w:val="00DB4CB0"/>
    <w:rsid w:val="00DB5B5F"/>
    <w:rsid w:val="00DC033C"/>
    <w:rsid w:val="00DC0A73"/>
    <w:rsid w:val="00DC0D2E"/>
    <w:rsid w:val="00DC0EA5"/>
    <w:rsid w:val="00DC15B2"/>
    <w:rsid w:val="00DC1869"/>
    <w:rsid w:val="00DC1B70"/>
    <w:rsid w:val="00DC2F03"/>
    <w:rsid w:val="00DC36F6"/>
    <w:rsid w:val="00DC3F11"/>
    <w:rsid w:val="00DC3FD9"/>
    <w:rsid w:val="00DC4EAA"/>
    <w:rsid w:val="00DC5170"/>
    <w:rsid w:val="00DC5A9A"/>
    <w:rsid w:val="00DC6EE4"/>
    <w:rsid w:val="00DC706E"/>
    <w:rsid w:val="00DD0081"/>
    <w:rsid w:val="00DD0226"/>
    <w:rsid w:val="00DD0233"/>
    <w:rsid w:val="00DD02F1"/>
    <w:rsid w:val="00DD0674"/>
    <w:rsid w:val="00DD0AC0"/>
    <w:rsid w:val="00DD0B0D"/>
    <w:rsid w:val="00DD0BC8"/>
    <w:rsid w:val="00DD27AA"/>
    <w:rsid w:val="00DD2AD3"/>
    <w:rsid w:val="00DD2B00"/>
    <w:rsid w:val="00DD37E1"/>
    <w:rsid w:val="00DD447E"/>
    <w:rsid w:val="00DD46DC"/>
    <w:rsid w:val="00DD4EFF"/>
    <w:rsid w:val="00DD4FDA"/>
    <w:rsid w:val="00DD56EB"/>
    <w:rsid w:val="00DD65DA"/>
    <w:rsid w:val="00DD6813"/>
    <w:rsid w:val="00DD6D1F"/>
    <w:rsid w:val="00DD75A8"/>
    <w:rsid w:val="00DD7E3E"/>
    <w:rsid w:val="00DE26E4"/>
    <w:rsid w:val="00DE2995"/>
    <w:rsid w:val="00DE2C7E"/>
    <w:rsid w:val="00DE40ED"/>
    <w:rsid w:val="00DE440E"/>
    <w:rsid w:val="00DE4B0B"/>
    <w:rsid w:val="00DE5AB2"/>
    <w:rsid w:val="00DE5BEC"/>
    <w:rsid w:val="00DE5F03"/>
    <w:rsid w:val="00DE659E"/>
    <w:rsid w:val="00DE7311"/>
    <w:rsid w:val="00DE757E"/>
    <w:rsid w:val="00DE77B3"/>
    <w:rsid w:val="00DF0712"/>
    <w:rsid w:val="00DF07AA"/>
    <w:rsid w:val="00DF0880"/>
    <w:rsid w:val="00DF10F5"/>
    <w:rsid w:val="00DF1771"/>
    <w:rsid w:val="00DF2984"/>
    <w:rsid w:val="00DF3014"/>
    <w:rsid w:val="00DF52E2"/>
    <w:rsid w:val="00DF57CF"/>
    <w:rsid w:val="00DF6B77"/>
    <w:rsid w:val="00DF6F9C"/>
    <w:rsid w:val="00DF7386"/>
    <w:rsid w:val="00DF750D"/>
    <w:rsid w:val="00DF7796"/>
    <w:rsid w:val="00DF79CE"/>
    <w:rsid w:val="00DF7EFD"/>
    <w:rsid w:val="00E02AFB"/>
    <w:rsid w:val="00E02B88"/>
    <w:rsid w:val="00E0307A"/>
    <w:rsid w:val="00E0315B"/>
    <w:rsid w:val="00E03BE7"/>
    <w:rsid w:val="00E03DA3"/>
    <w:rsid w:val="00E04500"/>
    <w:rsid w:val="00E05556"/>
    <w:rsid w:val="00E059B4"/>
    <w:rsid w:val="00E05D02"/>
    <w:rsid w:val="00E05D99"/>
    <w:rsid w:val="00E05F4B"/>
    <w:rsid w:val="00E07D39"/>
    <w:rsid w:val="00E10348"/>
    <w:rsid w:val="00E1047D"/>
    <w:rsid w:val="00E1090A"/>
    <w:rsid w:val="00E11102"/>
    <w:rsid w:val="00E111A9"/>
    <w:rsid w:val="00E11C0F"/>
    <w:rsid w:val="00E12252"/>
    <w:rsid w:val="00E12C19"/>
    <w:rsid w:val="00E13208"/>
    <w:rsid w:val="00E133B1"/>
    <w:rsid w:val="00E141E7"/>
    <w:rsid w:val="00E144C3"/>
    <w:rsid w:val="00E146A7"/>
    <w:rsid w:val="00E15686"/>
    <w:rsid w:val="00E15E7F"/>
    <w:rsid w:val="00E161BF"/>
    <w:rsid w:val="00E16D68"/>
    <w:rsid w:val="00E170D8"/>
    <w:rsid w:val="00E17244"/>
    <w:rsid w:val="00E204D5"/>
    <w:rsid w:val="00E20805"/>
    <w:rsid w:val="00E208AD"/>
    <w:rsid w:val="00E21617"/>
    <w:rsid w:val="00E216D8"/>
    <w:rsid w:val="00E21A1F"/>
    <w:rsid w:val="00E21DB7"/>
    <w:rsid w:val="00E227F1"/>
    <w:rsid w:val="00E236F4"/>
    <w:rsid w:val="00E247FE"/>
    <w:rsid w:val="00E24D3C"/>
    <w:rsid w:val="00E257D1"/>
    <w:rsid w:val="00E25B4E"/>
    <w:rsid w:val="00E264CB"/>
    <w:rsid w:val="00E26B88"/>
    <w:rsid w:val="00E26D8B"/>
    <w:rsid w:val="00E270B5"/>
    <w:rsid w:val="00E30234"/>
    <w:rsid w:val="00E302F7"/>
    <w:rsid w:val="00E3054E"/>
    <w:rsid w:val="00E30954"/>
    <w:rsid w:val="00E310AB"/>
    <w:rsid w:val="00E3138A"/>
    <w:rsid w:val="00E316EB"/>
    <w:rsid w:val="00E317AB"/>
    <w:rsid w:val="00E318D2"/>
    <w:rsid w:val="00E31CBB"/>
    <w:rsid w:val="00E31E9B"/>
    <w:rsid w:val="00E32B5F"/>
    <w:rsid w:val="00E32E53"/>
    <w:rsid w:val="00E332E6"/>
    <w:rsid w:val="00E33381"/>
    <w:rsid w:val="00E34175"/>
    <w:rsid w:val="00E3517E"/>
    <w:rsid w:val="00E36D00"/>
    <w:rsid w:val="00E37688"/>
    <w:rsid w:val="00E401DF"/>
    <w:rsid w:val="00E40FD6"/>
    <w:rsid w:val="00E41BA4"/>
    <w:rsid w:val="00E41E74"/>
    <w:rsid w:val="00E438CE"/>
    <w:rsid w:val="00E441E8"/>
    <w:rsid w:val="00E44939"/>
    <w:rsid w:val="00E44B10"/>
    <w:rsid w:val="00E44B9B"/>
    <w:rsid w:val="00E44DB0"/>
    <w:rsid w:val="00E4549A"/>
    <w:rsid w:val="00E45E9D"/>
    <w:rsid w:val="00E4752E"/>
    <w:rsid w:val="00E47675"/>
    <w:rsid w:val="00E47DF2"/>
    <w:rsid w:val="00E51123"/>
    <w:rsid w:val="00E51EBE"/>
    <w:rsid w:val="00E523C0"/>
    <w:rsid w:val="00E52C07"/>
    <w:rsid w:val="00E532D5"/>
    <w:rsid w:val="00E539EB"/>
    <w:rsid w:val="00E54119"/>
    <w:rsid w:val="00E54179"/>
    <w:rsid w:val="00E550CE"/>
    <w:rsid w:val="00E55596"/>
    <w:rsid w:val="00E5672C"/>
    <w:rsid w:val="00E567B5"/>
    <w:rsid w:val="00E600A3"/>
    <w:rsid w:val="00E603B0"/>
    <w:rsid w:val="00E60C82"/>
    <w:rsid w:val="00E60E00"/>
    <w:rsid w:val="00E61204"/>
    <w:rsid w:val="00E61A5F"/>
    <w:rsid w:val="00E62003"/>
    <w:rsid w:val="00E620EC"/>
    <w:rsid w:val="00E62FB0"/>
    <w:rsid w:val="00E630CF"/>
    <w:rsid w:val="00E63180"/>
    <w:rsid w:val="00E63C1A"/>
    <w:rsid w:val="00E65B05"/>
    <w:rsid w:val="00E65DD4"/>
    <w:rsid w:val="00E65FA8"/>
    <w:rsid w:val="00E665B0"/>
    <w:rsid w:val="00E67CD9"/>
    <w:rsid w:val="00E700CC"/>
    <w:rsid w:val="00E7131F"/>
    <w:rsid w:val="00E71F8B"/>
    <w:rsid w:val="00E72158"/>
    <w:rsid w:val="00E72C98"/>
    <w:rsid w:val="00E73485"/>
    <w:rsid w:val="00E744E1"/>
    <w:rsid w:val="00E74649"/>
    <w:rsid w:val="00E754CA"/>
    <w:rsid w:val="00E7555A"/>
    <w:rsid w:val="00E75581"/>
    <w:rsid w:val="00E75C41"/>
    <w:rsid w:val="00E80026"/>
    <w:rsid w:val="00E807F4"/>
    <w:rsid w:val="00E81AA4"/>
    <w:rsid w:val="00E81AC1"/>
    <w:rsid w:val="00E8311F"/>
    <w:rsid w:val="00E83F68"/>
    <w:rsid w:val="00E8590F"/>
    <w:rsid w:val="00E86671"/>
    <w:rsid w:val="00E86744"/>
    <w:rsid w:val="00E86F49"/>
    <w:rsid w:val="00E87790"/>
    <w:rsid w:val="00E90CF2"/>
    <w:rsid w:val="00E90D5F"/>
    <w:rsid w:val="00E90F17"/>
    <w:rsid w:val="00E917B2"/>
    <w:rsid w:val="00E92F67"/>
    <w:rsid w:val="00E94974"/>
    <w:rsid w:val="00E9602E"/>
    <w:rsid w:val="00E96AAD"/>
    <w:rsid w:val="00E96C13"/>
    <w:rsid w:val="00E96FBE"/>
    <w:rsid w:val="00E97693"/>
    <w:rsid w:val="00E9777C"/>
    <w:rsid w:val="00E97993"/>
    <w:rsid w:val="00EA0523"/>
    <w:rsid w:val="00EA1336"/>
    <w:rsid w:val="00EA182C"/>
    <w:rsid w:val="00EA26F6"/>
    <w:rsid w:val="00EA2B44"/>
    <w:rsid w:val="00EA3CAF"/>
    <w:rsid w:val="00EA4614"/>
    <w:rsid w:val="00EA4BAE"/>
    <w:rsid w:val="00EA59F8"/>
    <w:rsid w:val="00EA742E"/>
    <w:rsid w:val="00EA7619"/>
    <w:rsid w:val="00EA7BA6"/>
    <w:rsid w:val="00EB00FC"/>
    <w:rsid w:val="00EB01D9"/>
    <w:rsid w:val="00EB03AD"/>
    <w:rsid w:val="00EB065B"/>
    <w:rsid w:val="00EB2AEA"/>
    <w:rsid w:val="00EB3AC3"/>
    <w:rsid w:val="00EB43A9"/>
    <w:rsid w:val="00EB4969"/>
    <w:rsid w:val="00EB4ABF"/>
    <w:rsid w:val="00EB4FC4"/>
    <w:rsid w:val="00EB508D"/>
    <w:rsid w:val="00EB5F73"/>
    <w:rsid w:val="00EB6AD6"/>
    <w:rsid w:val="00EB6B66"/>
    <w:rsid w:val="00EB74CC"/>
    <w:rsid w:val="00EB7A4B"/>
    <w:rsid w:val="00EC0AB6"/>
    <w:rsid w:val="00EC1227"/>
    <w:rsid w:val="00EC158F"/>
    <w:rsid w:val="00EC1F7E"/>
    <w:rsid w:val="00EC2B88"/>
    <w:rsid w:val="00EC3683"/>
    <w:rsid w:val="00EC372C"/>
    <w:rsid w:val="00EC3B8F"/>
    <w:rsid w:val="00EC5736"/>
    <w:rsid w:val="00EC578D"/>
    <w:rsid w:val="00EC5A43"/>
    <w:rsid w:val="00EC5D7A"/>
    <w:rsid w:val="00EC5FD0"/>
    <w:rsid w:val="00ED183B"/>
    <w:rsid w:val="00ED2068"/>
    <w:rsid w:val="00ED24F6"/>
    <w:rsid w:val="00ED2DF9"/>
    <w:rsid w:val="00ED3546"/>
    <w:rsid w:val="00ED42B2"/>
    <w:rsid w:val="00ED434A"/>
    <w:rsid w:val="00ED53A9"/>
    <w:rsid w:val="00ED5E94"/>
    <w:rsid w:val="00ED6727"/>
    <w:rsid w:val="00EE00F1"/>
    <w:rsid w:val="00EE01E9"/>
    <w:rsid w:val="00EE0412"/>
    <w:rsid w:val="00EE0858"/>
    <w:rsid w:val="00EE155E"/>
    <w:rsid w:val="00EE18A6"/>
    <w:rsid w:val="00EE2209"/>
    <w:rsid w:val="00EE3087"/>
    <w:rsid w:val="00EE3A81"/>
    <w:rsid w:val="00EE461C"/>
    <w:rsid w:val="00EE56AB"/>
    <w:rsid w:val="00EE6161"/>
    <w:rsid w:val="00EE783D"/>
    <w:rsid w:val="00EF04BD"/>
    <w:rsid w:val="00EF0DC6"/>
    <w:rsid w:val="00EF1FA0"/>
    <w:rsid w:val="00EF25F7"/>
    <w:rsid w:val="00EF25F9"/>
    <w:rsid w:val="00EF2718"/>
    <w:rsid w:val="00EF3D23"/>
    <w:rsid w:val="00EF413C"/>
    <w:rsid w:val="00EF469F"/>
    <w:rsid w:val="00EF4910"/>
    <w:rsid w:val="00EF513B"/>
    <w:rsid w:val="00EF57EF"/>
    <w:rsid w:val="00EF6996"/>
    <w:rsid w:val="00EF69C7"/>
    <w:rsid w:val="00EF77D7"/>
    <w:rsid w:val="00F01E1F"/>
    <w:rsid w:val="00F032F5"/>
    <w:rsid w:val="00F0334A"/>
    <w:rsid w:val="00F04169"/>
    <w:rsid w:val="00F041B5"/>
    <w:rsid w:val="00F047DC"/>
    <w:rsid w:val="00F054EC"/>
    <w:rsid w:val="00F05F9E"/>
    <w:rsid w:val="00F06304"/>
    <w:rsid w:val="00F107E8"/>
    <w:rsid w:val="00F10C57"/>
    <w:rsid w:val="00F1169D"/>
    <w:rsid w:val="00F11795"/>
    <w:rsid w:val="00F12520"/>
    <w:rsid w:val="00F1303B"/>
    <w:rsid w:val="00F13A25"/>
    <w:rsid w:val="00F14744"/>
    <w:rsid w:val="00F1560D"/>
    <w:rsid w:val="00F1633B"/>
    <w:rsid w:val="00F175E7"/>
    <w:rsid w:val="00F2076E"/>
    <w:rsid w:val="00F20DB8"/>
    <w:rsid w:val="00F20DBC"/>
    <w:rsid w:val="00F21158"/>
    <w:rsid w:val="00F233D3"/>
    <w:rsid w:val="00F23598"/>
    <w:rsid w:val="00F23BF2"/>
    <w:rsid w:val="00F23E73"/>
    <w:rsid w:val="00F24038"/>
    <w:rsid w:val="00F24241"/>
    <w:rsid w:val="00F24453"/>
    <w:rsid w:val="00F24BD0"/>
    <w:rsid w:val="00F24F96"/>
    <w:rsid w:val="00F250C9"/>
    <w:rsid w:val="00F26B7A"/>
    <w:rsid w:val="00F27110"/>
    <w:rsid w:val="00F3011A"/>
    <w:rsid w:val="00F3111C"/>
    <w:rsid w:val="00F31DFF"/>
    <w:rsid w:val="00F32420"/>
    <w:rsid w:val="00F32A05"/>
    <w:rsid w:val="00F335FB"/>
    <w:rsid w:val="00F34622"/>
    <w:rsid w:val="00F347E3"/>
    <w:rsid w:val="00F35621"/>
    <w:rsid w:val="00F35E09"/>
    <w:rsid w:val="00F362BD"/>
    <w:rsid w:val="00F36339"/>
    <w:rsid w:val="00F3728C"/>
    <w:rsid w:val="00F3730F"/>
    <w:rsid w:val="00F40C7A"/>
    <w:rsid w:val="00F41CB5"/>
    <w:rsid w:val="00F4278C"/>
    <w:rsid w:val="00F433B5"/>
    <w:rsid w:val="00F43E17"/>
    <w:rsid w:val="00F4411A"/>
    <w:rsid w:val="00F44EF2"/>
    <w:rsid w:val="00F45124"/>
    <w:rsid w:val="00F507BF"/>
    <w:rsid w:val="00F51583"/>
    <w:rsid w:val="00F51AD9"/>
    <w:rsid w:val="00F51AFD"/>
    <w:rsid w:val="00F5236E"/>
    <w:rsid w:val="00F532B7"/>
    <w:rsid w:val="00F53747"/>
    <w:rsid w:val="00F552FE"/>
    <w:rsid w:val="00F5628B"/>
    <w:rsid w:val="00F57914"/>
    <w:rsid w:val="00F57F57"/>
    <w:rsid w:val="00F60C2B"/>
    <w:rsid w:val="00F611AC"/>
    <w:rsid w:val="00F61321"/>
    <w:rsid w:val="00F6133D"/>
    <w:rsid w:val="00F61468"/>
    <w:rsid w:val="00F6203B"/>
    <w:rsid w:val="00F63920"/>
    <w:rsid w:val="00F642EE"/>
    <w:rsid w:val="00F64906"/>
    <w:rsid w:val="00F653D8"/>
    <w:rsid w:val="00F657FE"/>
    <w:rsid w:val="00F65A11"/>
    <w:rsid w:val="00F66173"/>
    <w:rsid w:val="00F66FAD"/>
    <w:rsid w:val="00F67406"/>
    <w:rsid w:val="00F67C9A"/>
    <w:rsid w:val="00F7018D"/>
    <w:rsid w:val="00F70401"/>
    <w:rsid w:val="00F7119E"/>
    <w:rsid w:val="00F7240C"/>
    <w:rsid w:val="00F72AEB"/>
    <w:rsid w:val="00F73547"/>
    <w:rsid w:val="00F74445"/>
    <w:rsid w:val="00F74767"/>
    <w:rsid w:val="00F74BE6"/>
    <w:rsid w:val="00F74D5D"/>
    <w:rsid w:val="00F74E37"/>
    <w:rsid w:val="00F763F2"/>
    <w:rsid w:val="00F76B67"/>
    <w:rsid w:val="00F77E86"/>
    <w:rsid w:val="00F77F0E"/>
    <w:rsid w:val="00F80F97"/>
    <w:rsid w:val="00F814D6"/>
    <w:rsid w:val="00F822A1"/>
    <w:rsid w:val="00F824C2"/>
    <w:rsid w:val="00F8337A"/>
    <w:rsid w:val="00F8396B"/>
    <w:rsid w:val="00F83A0C"/>
    <w:rsid w:val="00F8405B"/>
    <w:rsid w:val="00F84CD3"/>
    <w:rsid w:val="00F85437"/>
    <w:rsid w:val="00F85C64"/>
    <w:rsid w:val="00F85E43"/>
    <w:rsid w:val="00F86DD1"/>
    <w:rsid w:val="00F872D5"/>
    <w:rsid w:val="00F87999"/>
    <w:rsid w:val="00F87B8F"/>
    <w:rsid w:val="00F87BC9"/>
    <w:rsid w:val="00F90543"/>
    <w:rsid w:val="00F90BF5"/>
    <w:rsid w:val="00F91C0F"/>
    <w:rsid w:val="00F92696"/>
    <w:rsid w:val="00F92F1D"/>
    <w:rsid w:val="00F93717"/>
    <w:rsid w:val="00F938C0"/>
    <w:rsid w:val="00F955B0"/>
    <w:rsid w:val="00F96156"/>
    <w:rsid w:val="00F97842"/>
    <w:rsid w:val="00F97A84"/>
    <w:rsid w:val="00FA0496"/>
    <w:rsid w:val="00FA13A8"/>
    <w:rsid w:val="00FA2CA9"/>
    <w:rsid w:val="00FA2CEC"/>
    <w:rsid w:val="00FA4263"/>
    <w:rsid w:val="00FA4577"/>
    <w:rsid w:val="00FA65E6"/>
    <w:rsid w:val="00FA664F"/>
    <w:rsid w:val="00FA6851"/>
    <w:rsid w:val="00FA6C2B"/>
    <w:rsid w:val="00FA6FC2"/>
    <w:rsid w:val="00FB0858"/>
    <w:rsid w:val="00FB0864"/>
    <w:rsid w:val="00FB156B"/>
    <w:rsid w:val="00FB19C3"/>
    <w:rsid w:val="00FB1D23"/>
    <w:rsid w:val="00FB3E1D"/>
    <w:rsid w:val="00FB3F76"/>
    <w:rsid w:val="00FB40A8"/>
    <w:rsid w:val="00FB5220"/>
    <w:rsid w:val="00FB561B"/>
    <w:rsid w:val="00FB5F3B"/>
    <w:rsid w:val="00FB707A"/>
    <w:rsid w:val="00FB7642"/>
    <w:rsid w:val="00FB7735"/>
    <w:rsid w:val="00FB7BFD"/>
    <w:rsid w:val="00FC0587"/>
    <w:rsid w:val="00FC12A0"/>
    <w:rsid w:val="00FC20B3"/>
    <w:rsid w:val="00FC339D"/>
    <w:rsid w:val="00FC4F49"/>
    <w:rsid w:val="00FC68CA"/>
    <w:rsid w:val="00FC7F95"/>
    <w:rsid w:val="00FD04F0"/>
    <w:rsid w:val="00FD1E61"/>
    <w:rsid w:val="00FD2A80"/>
    <w:rsid w:val="00FD2E04"/>
    <w:rsid w:val="00FD3981"/>
    <w:rsid w:val="00FD4849"/>
    <w:rsid w:val="00FD5621"/>
    <w:rsid w:val="00FD5945"/>
    <w:rsid w:val="00FD687E"/>
    <w:rsid w:val="00FD6A56"/>
    <w:rsid w:val="00FD6E4B"/>
    <w:rsid w:val="00FD6F0E"/>
    <w:rsid w:val="00FD70B9"/>
    <w:rsid w:val="00FD7EBE"/>
    <w:rsid w:val="00FE11E4"/>
    <w:rsid w:val="00FE1FC7"/>
    <w:rsid w:val="00FE26A0"/>
    <w:rsid w:val="00FE2ED1"/>
    <w:rsid w:val="00FE3134"/>
    <w:rsid w:val="00FE36F2"/>
    <w:rsid w:val="00FE471E"/>
    <w:rsid w:val="00FE5844"/>
    <w:rsid w:val="00FE5BE1"/>
    <w:rsid w:val="00FE5D7A"/>
    <w:rsid w:val="00FE65D1"/>
    <w:rsid w:val="00FE6815"/>
    <w:rsid w:val="00FE6A17"/>
    <w:rsid w:val="00FE6B38"/>
    <w:rsid w:val="00FE73C5"/>
    <w:rsid w:val="00FF00C2"/>
    <w:rsid w:val="00FF027B"/>
    <w:rsid w:val="00FF1103"/>
    <w:rsid w:val="00FF1B99"/>
    <w:rsid w:val="00FF2AF0"/>
    <w:rsid w:val="00FF39CF"/>
    <w:rsid w:val="00FF3EEC"/>
    <w:rsid w:val="00FF5132"/>
    <w:rsid w:val="00FF51F4"/>
    <w:rsid w:val="00FF537F"/>
    <w:rsid w:val="00FF5BCF"/>
    <w:rsid w:val="00FF5C18"/>
    <w:rsid w:val="00FF5D6F"/>
    <w:rsid w:val="00FF5D8F"/>
    <w:rsid w:val="00FF6F3B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67D285"/>
  <w15:chartTrackingRefBased/>
  <w15:docId w15:val="{10893160-31CE-45C5-B772-1CF2C834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791"/>
    <w:pPr>
      <w:jc w:val="both"/>
    </w:pPr>
    <w:rPr>
      <w:rFonts w:ascii="Arial" w:hAnsi="Arial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F12520"/>
    <w:pPr>
      <w:keepNext/>
      <w:pageBreakBefore/>
      <w:numPr>
        <w:numId w:val="16"/>
      </w:numPr>
      <w:spacing w:before="480" w:after="240"/>
      <w:jc w:val="center"/>
      <w:outlineLvl w:val="0"/>
    </w:pPr>
    <w:rPr>
      <w:b/>
      <w:bCs/>
      <w:color w:val="808080"/>
      <w:kern w:val="32"/>
      <w:sz w:val="32"/>
      <w:szCs w:val="32"/>
    </w:rPr>
  </w:style>
  <w:style w:type="paragraph" w:styleId="Ttulo2">
    <w:name w:val="heading 2"/>
    <w:aliases w:val="Cabecera1"/>
    <w:basedOn w:val="Normal"/>
    <w:next w:val="Normal"/>
    <w:link w:val="Ttulo2Car"/>
    <w:qFormat/>
    <w:rsid w:val="00A46B90"/>
    <w:pPr>
      <w:keepNext/>
      <w:spacing w:before="360" w:after="180"/>
      <w:outlineLvl w:val="1"/>
    </w:pPr>
    <w:rPr>
      <w:rFonts w:cs="Arial"/>
      <w:b/>
      <w:bCs/>
      <w:iCs/>
      <w:color w:val="808080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A46B90"/>
    <w:pPr>
      <w:keepNext/>
      <w:numPr>
        <w:ilvl w:val="2"/>
        <w:numId w:val="15"/>
      </w:numPr>
      <w:spacing w:before="240" w:after="60"/>
      <w:outlineLvl w:val="2"/>
    </w:pPr>
    <w:rPr>
      <w:rFonts w:cs="Arial"/>
      <w:b/>
      <w:bCs/>
    </w:rPr>
  </w:style>
  <w:style w:type="paragraph" w:styleId="Ttulo4">
    <w:name w:val="heading 4"/>
    <w:basedOn w:val="Normal"/>
    <w:next w:val="Normal"/>
    <w:qFormat/>
    <w:rsid w:val="00A46B90"/>
    <w:pPr>
      <w:keepNext/>
      <w:numPr>
        <w:ilvl w:val="3"/>
        <w:numId w:val="15"/>
      </w:numPr>
      <w:spacing w:before="180" w:after="60"/>
      <w:jc w:val="left"/>
      <w:outlineLvl w:val="3"/>
    </w:pPr>
    <w:rPr>
      <w:bCs/>
      <w:u w:val="single"/>
    </w:rPr>
  </w:style>
  <w:style w:type="paragraph" w:styleId="Ttulo5">
    <w:name w:val="heading 5"/>
    <w:basedOn w:val="Normal"/>
    <w:next w:val="Normal"/>
    <w:qFormat/>
    <w:rsid w:val="00A46B90"/>
    <w:pPr>
      <w:numPr>
        <w:ilvl w:val="4"/>
        <w:numId w:val="15"/>
      </w:numPr>
      <w:spacing w:before="120" w:after="60"/>
      <w:outlineLvl w:val="4"/>
    </w:pPr>
    <w:rPr>
      <w:bCs/>
      <w:i/>
      <w:iCs/>
      <w:u w:val="single"/>
    </w:rPr>
  </w:style>
  <w:style w:type="paragraph" w:styleId="Ttulo6">
    <w:name w:val="heading 6"/>
    <w:basedOn w:val="Normal"/>
    <w:next w:val="Normal"/>
    <w:qFormat/>
    <w:rsid w:val="00A46B90"/>
    <w:pPr>
      <w:numPr>
        <w:ilvl w:val="5"/>
        <w:numId w:val="15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46B90"/>
    <w:pPr>
      <w:numPr>
        <w:ilvl w:val="6"/>
        <w:numId w:val="15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A46B90"/>
    <w:pPr>
      <w:numPr>
        <w:ilvl w:val="7"/>
        <w:numId w:val="15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46B90"/>
    <w:pPr>
      <w:numPr>
        <w:ilvl w:val="8"/>
        <w:numId w:val="15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F06304"/>
    <w:rPr>
      <w:rFonts w:ascii="Tahoma" w:hAnsi="Tahoma" w:cs="Tahoma"/>
      <w:sz w:val="16"/>
      <w:szCs w:val="16"/>
    </w:rPr>
  </w:style>
  <w:style w:type="paragraph" w:styleId="Encabezado">
    <w:name w:val="header"/>
    <w:aliases w:val="m"/>
    <w:basedOn w:val="Normal"/>
    <w:rsid w:val="00D754D7"/>
    <w:pPr>
      <w:tabs>
        <w:tab w:val="center" w:pos="4703"/>
        <w:tab w:val="right" w:pos="9406"/>
      </w:tabs>
    </w:pPr>
  </w:style>
  <w:style w:type="paragraph" w:styleId="Piedepgina">
    <w:name w:val="footer"/>
    <w:aliases w:val="off footer,f,even"/>
    <w:basedOn w:val="Normal"/>
    <w:rsid w:val="00D754D7"/>
    <w:pPr>
      <w:tabs>
        <w:tab w:val="center" w:pos="4703"/>
        <w:tab w:val="right" w:pos="9406"/>
      </w:tabs>
    </w:pPr>
  </w:style>
  <w:style w:type="paragraph" w:customStyle="1" w:styleId="Bulleted">
    <w:name w:val="Bulleted"/>
    <w:basedOn w:val="Normal"/>
    <w:rsid w:val="009A3F38"/>
    <w:pPr>
      <w:numPr>
        <w:numId w:val="2"/>
      </w:numPr>
    </w:pPr>
  </w:style>
  <w:style w:type="paragraph" w:customStyle="1" w:styleId="Left">
    <w:name w:val="Left"/>
    <w:basedOn w:val="Normal"/>
    <w:rsid w:val="009A3F38"/>
    <w:pPr>
      <w:ind w:left="720"/>
    </w:pPr>
  </w:style>
  <w:style w:type="paragraph" w:customStyle="1" w:styleId="Bulletted2ndlevel">
    <w:name w:val="Bulletted 2nd level"/>
    <w:basedOn w:val="Normal"/>
    <w:rsid w:val="005F6816"/>
    <w:pPr>
      <w:tabs>
        <w:tab w:val="num" w:pos="1191"/>
      </w:tabs>
      <w:ind w:left="1191" w:hanging="284"/>
    </w:pPr>
  </w:style>
  <w:style w:type="paragraph" w:customStyle="1" w:styleId="Style14ptBoldCentered">
    <w:name w:val="Style 14 pt Bold Centered"/>
    <w:basedOn w:val="Normal"/>
    <w:rsid w:val="001627D1"/>
    <w:pPr>
      <w:jc w:val="center"/>
    </w:pPr>
    <w:rPr>
      <w:b/>
      <w:bCs/>
      <w:sz w:val="28"/>
      <w:szCs w:val="20"/>
    </w:rPr>
  </w:style>
  <w:style w:type="character" w:styleId="Nmerodepgina">
    <w:name w:val="page number"/>
    <w:rsid w:val="00635098"/>
    <w:rPr>
      <w:rFonts w:ascii="Arial" w:hAnsi="Arial"/>
    </w:rPr>
  </w:style>
  <w:style w:type="character" w:customStyle="1" w:styleId="myNormal">
    <w:name w:val="myNormal"/>
    <w:rsid w:val="00E37688"/>
  </w:style>
  <w:style w:type="paragraph" w:customStyle="1" w:styleId="TaskItem">
    <w:name w:val="Task Item"/>
    <w:basedOn w:val="Normal"/>
    <w:rsid w:val="005F6816"/>
    <w:pPr>
      <w:tabs>
        <w:tab w:val="left" w:pos="1701"/>
      </w:tabs>
      <w:ind w:left="1701" w:hanging="1701"/>
    </w:pPr>
  </w:style>
  <w:style w:type="paragraph" w:customStyle="1" w:styleId="StyleArial10ptLeft">
    <w:name w:val="Style Arial 10 pt Left"/>
    <w:basedOn w:val="Normal"/>
    <w:rsid w:val="0005189E"/>
    <w:pPr>
      <w:jc w:val="left"/>
    </w:pPr>
    <w:rPr>
      <w:lang w:val="en-US"/>
    </w:rPr>
  </w:style>
  <w:style w:type="character" w:styleId="Hipervnculo">
    <w:name w:val="Hyperlink"/>
    <w:uiPriority w:val="99"/>
    <w:rsid w:val="00B6456D"/>
    <w:rPr>
      <w:color w:val="0000FF"/>
      <w:u w:val="single"/>
    </w:rPr>
  </w:style>
  <w:style w:type="character" w:styleId="Hipervnculovisitado">
    <w:name w:val="FollowedHyperlink"/>
    <w:rsid w:val="00567AE4"/>
    <w:rPr>
      <w:color w:val="800080"/>
      <w:u w:val="single"/>
    </w:rPr>
  </w:style>
  <w:style w:type="paragraph" w:styleId="TDC1">
    <w:name w:val="toc 1"/>
    <w:basedOn w:val="Normal"/>
    <w:next w:val="Normal"/>
    <w:autoRedefine/>
    <w:uiPriority w:val="39"/>
    <w:rsid w:val="00756C67"/>
    <w:pPr>
      <w:tabs>
        <w:tab w:val="right" w:leader="dot" w:pos="9214"/>
      </w:tabs>
      <w:spacing w:before="240"/>
      <w:jc w:val="left"/>
    </w:pPr>
    <w:rPr>
      <w:rFonts w:cs="Arial"/>
      <w:b/>
      <w:bCs/>
      <w:caps/>
      <w:sz w:val="24"/>
      <w:szCs w:val="28"/>
    </w:rPr>
  </w:style>
  <w:style w:type="paragraph" w:styleId="TDC2">
    <w:name w:val="toc 2"/>
    <w:basedOn w:val="Normal"/>
    <w:next w:val="Normal"/>
    <w:autoRedefine/>
    <w:uiPriority w:val="39"/>
    <w:rsid w:val="00A46B90"/>
    <w:pPr>
      <w:spacing w:before="240"/>
      <w:jc w:val="left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rsid w:val="00756C67"/>
    <w:pPr>
      <w:tabs>
        <w:tab w:val="left" w:pos="800"/>
        <w:tab w:val="right" w:leader="dot" w:pos="9285"/>
      </w:tabs>
      <w:ind w:left="200"/>
      <w:jc w:val="left"/>
    </w:pPr>
  </w:style>
  <w:style w:type="paragraph" w:customStyle="1" w:styleId="Flows">
    <w:name w:val="Flows"/>
    <w:basedOn w:val="Normal"/>
    <w:rsid w:val="00BA26B4"/>
    <w:pPr>
      <w:spacing w:after="240"/>
      <w:jc w:val="center"/>
    </w:pPr>
  </w:style>
  <w:style w:type="paragraph" w:customStyle="1" w:styleId="NormalBulletted">
    <w:name w:val="Normal Bulletted"/>
    <w:basedOn w:val="Normal"/>
    <w:rsid w:val="00A11028"/>
    <w:pPr>
      <w:numPr>
        <w:numId w:val="4"/>
      </w:numPr>
    </w:pPr>
  </w:style>
  <w:style w:type="paragraph" w:customStyle="1" w:styleId="StyleHeading2TimesNewRoman12ptNotBoldNotItalic">
    <w:name w:val="Style Heading 2 + Times New Roman 12 pt Not Bold Not Italic"/>
    <w:basedOn w:val="Ttulo2"/>
    <w:rsid w:val="00A11028"/>
    <w:pPr>
      <w:tabs>
        <w:tab w:val="num" w:pos="576"/>
      </w:tabs>
      <w:spacing w:before="240" w:after="60"/>
      <w:ind w:left="576" w:hanging="576"/>
    </w:pPr>
    <w:rPr>
      <w:rFonts w:ascii="Times New Roman" w:hAnsi="Times New Roman"/>
      <w:b w:val="0"/>
      <w:bCs w:val="0"/>
      <w:iCs w:val="0"/>
      <w:color w:val="auto"/>
      <w:sz w:val="24"/>
      <w:szCs w:val="28"/>
    </w:rPr>
  </w:style>
  <w:style w:type="paragraph" w:customStyle="1" w:styleId="PolicyItem">
    <w:name w:val="Policy Item"/>
    <w:basedOn w:val="Normal"/>
    <w:rsid w:val="00A11028"/>
    <w:pPr>
      <w:numPr>
        <w:numId w:val="5"/>
      </w:numPr>
      <w:tabs>
        <w:tab w:val="clear" w:pos="720"/>
        <w:tab w:val="num" w:pos="360"/>
      </w:tabs>
      <w:ind w:left="360" w:hanging="357"/>
    </w:pPr>
  </w:style>
  <w:style w:type="paragraph" w:customStyle="1" w:styleId="Instructions">
    <w:name w:val="Instructions"/>
    <w:basedOn w:val="Normal"/>
    <w:rsid w:val="007C52A5"/>
    <w:pPr>
      <w:pBdr>
        <w:top w:val="double" w:sz="6" w:space="1" w:color="FF0000" w:shadow="1"/>
        <w:left w:val="double" w:sz="6" w:space="1" w:color="FF0000" w:shadow="1"/>
        <w:bottom w:val="double" w:sz="6" w:space="1" w:color="FF0000" w:shadow="1"/>
        <w:right w:val="double" w:sz="6" w:space="1" w:color="FF0000" w:shadow="1"/>
      </w:pBdr>
      <w:shd w:val="pct10" w:color="FFFF00" w:fill="auto"/>
      <w:spacing w:before="180"/>
      <w:ind w:left="720"/>
      <w:jc w:val="left"/>
    </w:pPr>
    <w:rPr>
      <w:color w:val="FF0000"/>
      <w:sz w:val="22"/>
      <w:szCs w:val="20"/>
    </w:rPr>
  </w:style>
  <w:style w:type="paragraph" w:customStyle="1" w:styleId="Bullet1">
    <w:name w:val="Bullet 1"/>
    <w:basedOn w:val="Normal"/>
    <w:rsid w:val="00FF5D6F"/>
    <w:pPr>
      <w:numPr>
        <w:numId w:val="6"/>
      </w:numPr>
      <w:spacing w:before="60"/>
      <w:jc w:val="left"/>
    </w:pPr>
    <w:rPr>
      <w:szCs w:val="20"/>
    </w:rPr>
  </w:style>
  <w:style w:type="paragraph" w:styleId="Textodebloque">
    <w:name w:val="Block Text"/>
    <w:basedOn w:val="Normal"/>
    <w:rsid w:val="00847EE2"/>
    <w:pPr>
      <w:jc w:val="left"/>
    </w:pPr>
    <w:rPr>
      <w:szCs w:val="20"/>
    </w:rPr>
  </w:style>
  <w:style w:type="paragraph" w:customStyle="1" w:styleId="ABLOCKPARA">
    <w:name w:val="A BLOCK PARA"/>
    <w:basedOn w:val="Normal"/>
    <w:rsid w:val="001C344A"/>
    <w:pPr>
      <w:jc w:val="left"/>
    </w:pPr>
    <w:rPr>
      <w:rFonts w:ascii="Book Antiqua" w:hAnsi="Book Antiqua"/>
      <w:sz w:val="22"/>
      <w:szCs w:val="20"/>
    </w:rPr>
  </w:style>
  <w:style w:type="paragraph" w:customStyle="1" w:styleId="Visioobject">
    <w:name w:val="Visio object"/>
    <w:basedOn w:val="Normal"/>
    <w:rsid w:val="00FA6C2B"/>
    <w:pPr>
      <w:spacing w:before="240" w:after="240"/>
      <w:jc w:val="center"/>
    </w:pPr>
    <w:rPr>
      <w:szCs w:val="20"/>
    </w:rPr>
  </w:style>
  <w:style w:type="paragraph" w:styleId="Listaconvietas">
    <w:name w:val="List Bullet"/>
    <w:basedOn w:val="Normal"/>
    <w:rsid w:val="00432B31"/>
    <w:rPr>
      <w:rFonts w:ascii="Trebuchet MS" w:hAnsi="Trebuchet MS"/>
    </w:rPr>
  </w:style>
  <w:style w:type="paragraph" w:styleId="Listaconvietas2">
    <w:name w:val="List Bullet 2"/>
    <w:basedOn w:val="Normal"/>
    <w:rsid w:val="00432B31"/>
    <w:pPr>
      <w:outlineLvl w:val="1"/>
    </w:pPr>
    <w:rPr>
      <w:rFonts w:ascii="Trebuchet MS" w:hAnsi="Trebuchet MS"/>
    </w:rPr>
  </w:style>
  <w:style w:type="paragraph" w:styleId="Listaconvietas3">
    <w:name w:val="List Bullet 3"/>
    <w:basedOn w:val="Normal"/>
    <w:rsid w:val="00432B31"/>
    <w:rPr>
      <w:rFonts w:ascii="Trebuchet MS" w:hAnsi="Trebuchet MS"/>
    </w:rPr>
  </w:style>
  <w:style w:type="paragraph" w:styleId="Listaconvietas4">
    <w:name w:val="List Bullet 4"/>
    <w:basedOn w:val="Normal"/>
    <w:rsid w:val="00432B31"/>
    <w:rPr>
      <w:rFonts w:ascii="Trebuchet MS" w:hAnsi="Trebuchet MS"/>
    </w:rPr>
  </w:style>
  <w:style w:type="paragraph" w:styleId="TDC4">
    <w:name w:val="toc 4"/>
    <w:basedOn w:val="Normal"/>
    <w:next w:val="Normal"/>
    <w:autoRedefine/>
    <w:semiHidden/>
    <w:rsid w:val="00AC526D"/>
    <w:pPr>
      <w:ind w:left="400"/>
      <w:jc w:val="left"/>
    </w:pPr>
    <w:rPr>
      <w:rFonts w:ascii="Times New Roman" w:hAnsi="Times New Roman"/>
    </w:rPr>
  </w:style>
  <w:style w:type="paragraph" w:styleId="TDC5">
    <w:name w:val="toc 5"/>
    <w:basedOn w:val="Normal"/>
    <w:next w:val="Normal"/>
    <w:autoRedefine/>
    <w:semiHidden/>
    <w:rsid w:val="00687E4F"/>
    <w:pPr>
      <w:ind w:left="600"/>
      <w:jc w:val="left"/>
    </w:pPr>
    <w:rPr>
      <w:rFonts w:ascii="Times New Roman" w:hAnsi="Times New Roman"/>
    </w:rPr>
  </w:style>
  <w:style w:type="paragraph" w:customStyle="1" w:styleId="BlockLine">
    <w:name w:val="Block Line"/>
    <w:basedOn w:val="Normal"/>
    <w:next w:val="Normal"/>
    <w:rsid w:val="00257EF6"/>
    <w:pPr>
      <w:pBdr>
        <w:top w:val="single" w:sz="6" w:space="1" w:color="auto"/>
        <w:between w:val="single" w:sz="6" w:space="1" w:color="auto"/>
      </w:pBdr>
      <w:spacing w:before="240"/>
      <w:ind w:left="1700"/>
      <w:jc w:val="left"/>
    </w:pPr>
    <w:rPr>
      <w:szCs w:val="20"/>
    </w:rPr>
  </w:style>
  <w:style w:type="paragraph" w:customStyle="1" w:styleId="TableText">
    <w:name w:val="Table Text"/>
    <w:basedOn w:val="Normal"/>
    <w:rsid w:val="00257EF6"/>
    <w:pPr>
      <w:jc w:val="left"/>
    </w:pPr>
    <w:rPr>
      <w:szCs w:val="20"/>
    </w:rPr>
  </w:style>
  <w:style w:type="paragraph" w:styleId="Sangradetextonormal">
    <w:name w:val="Body Text Indent"/>
    <w:basedOn w:val="Normal"/>
    <w:rsid w:val="00257EF6"/>
    <w:pPr>
      <w:ind w:left="720"/>
      <w:jc w:val="left"/>
    </w:pPr>
    <w:rPr>
      <w:rFonts w:ascii="Book Antiqua" w:hAnsi="Book Antiqua"/>
      <w:sz w:val="22"/>
      <w:szCs w:val="20"/>
    </w:rPr>
  </w:style>
  <w:style w:type="character" w:styleId="Textoennegrita">
    <w:name w:val="Strong"/>
    <w:qFormat/>
    <w:rsid w:val="00A46B90"/>
    <w:rPr>
      <w:b/>
      <w:bCs/>
    </w:rPr>
  </w:style>
  <w:style w:type="paragraph" w:customStyle="1" w:styleId="BulletText1">
    <w:name w:val="Bullet Text 1"/>
    <w:basedOn w:val="Normal"/>
    <w:rsid w:val="005F6816"/>
    <w:pPr>
      <w:ind w:left="187" w:hanging="187"/>
      <w:jc w:val="left"/>
    </w:pPr>
    <w:rPr>
      <w:szCs w:val="20"/>
    </w:rPr>
  </w:style>
  <w:style w:type="paragraph" w:customStyle="1" w:styleId="TableGridBold">
    <w:name w:val="Table Grid Bold"/>
    <w:basedOn w:val="Normal"/>
    <w:rsid w:val="00964160"/>
    <w:rPr>
      <w:b/>
    </w:rPr>
  </w:style>
  <w:style w:type="paragraph" w:customStyle="1" w:styleId="doctitle">
    <w:name w:val="doctitle"/>
    <w:basedOn w:val="Normal"/>
    <w:rsid w:val="00613AB4"/>
    <w:pPr>
      <w:framePr w:hSpace="187" w:wrap="around" w:vAnchor="page" w:hAnchor="text" w:yAlign="center"/>
      <w:spacing w:before="120" w:after="120"/>
    </w:pPr>
    <w:rPr>
      <w:rFonts w:ascii="Trebuchet MS" w:hAnsi="Trebuchet MS"/>
      <w:b/>
      <w:caps/>
      <w:lang w:val="en-GB"/>
    </w:rPr>
  </w:style>
  <w:style w:type="paragraph" w:customStyle="1" w:styleId="TableGridSmal">
    <w:name w:val="Table Grid Smal"/>
    <w:basedOn w:val="Normal"/>
    <w:link w:val="TableGridSmalChar"/>
    <w:rsid w:val="005F6816"/>
    <w:rPr>
      <w:rFonts w:ascii="Times New Roman" w:hAnsi="Times New Roman"/>
      <w:sz w:val="18"/>
      <w:lang w:val="en-US"/>
    </w:rPr>
  </w:style>
  <w:style w:type="character" w:customStyle="1" w:styleId="TableGridSmalChar">
    <w:name w:val="Table Grid Smal Char"/>
    <w:link w:val="TableGridSmal"/>
    <w:rsid w:val="001F2C23"/>
    <w:rPr>
      <w:sz w:val="18"/>
      <w:szCs w:val="24"/>
      <w:lang w:val="en-US" w:eastAsia="en-US"/>
    </w:rPr>
  </w:style>
  <w:style w:type="paragraph" w:customStyle="1" w:styleId="BodyTable">
    <w:name w:val="BodyTable"/>
    <w:basedOn w:val="Normal"/>
    <w:rsid w:val="008679BA"/>
    <w:pPr>
      <w:keepLines/>
      <w:spacing w:before="24" w:after="24"/>
      <w:jc w:val="left"/>
    </w:pPr>
    <w:rPr>
      <w:szCs w:val="20"/>
    </w:rPr>
  </w:style>
  <w:style w:type="character" w:customStyle="1" w:styleId="Tablenormal">
    <w:name w:val="Table normal"/>
    <w:rsid w:val="00113EB5"/>
    <w:rPr>
      <w:sz w:val="20"/>
    </w:rPr>
  </w:style>
  <w:style w:type="paragraph" w:customStyle="1" w:styleId="Table-bullet">
    <w:name w:val="Table-bullet"/>
    <w:basedOn w:val="Bulleted"/>
    <w:rsid w:val="005F6816"/>
    <w:pPr>
      <w:numPr>
        <w:numId w:val="0"/>
      </w:numPr>
      <w:tabs>
        <w:tab w:val="num" w:pos="720"/>
      </w:tabs>
      <w:ind w:left="720" w:hanging="360"/>
      <w:jc w:val="left"/>
    </w:pPr>
  </w:style>
  <w:style w:type="paragraph" w:customStyle="1" w:styleId="modhistory1">
    <w:name w:val="mod. history 1"/>
    <w:basedOn w:val="Normal"/>
    <w:rsid w:val="0054037B"/>
    <w:pPr>
      <w:spacing w:after="120" w:line="240" w:lineRule="atLeast"/>
      <w:ind w:left="12"/>
      <w:jc w:val="center"/>
    </w:pPr>
    <w:rPr>
      <w:color w:val="000000"/>
      <w:sz w:val="16"/>
      <w:szCs w:val="20"/>
    </w:rPr>
  </w:style>
  <w:style w:type="paragraph" w:customStyle="1" w:styleId="modhistory2">
    <w:name w:val="mod. history 2"/>
    <w:basedOn w:val="Normal"/>
    <w:rsid w:val="0054037B"/>
    <w:pPr>
      <w:spacing w:after="120" w:line="240" w:lineRule="atLeast"/>
      <w:ind w:left="12"/>
      <w:jc w:val="left"/>
    </w:pPr>
    <w:rPr>
      <w:color w:val="000000"/>
      <w:sz w:val="16"/>
      <w:szCs w:val="20"/>
    </w:rPr>
  </w:style>
  <w:style w:type="paragraph" w:customStyle="1" w:styleId="Heading">
    <w:name w:val="Heading"/>
    <w:basedOn w:val="Normal"/>
    <w:next w:val="Normal"/>
    <w:rsid w:val="00236806"/>
    <w:pPr>
      <w:keepNext/>
      <w:keepLines/>
      <w:pageBreakBefore/>
      <w:overflowPunct w:val="0"/>
      <w:autoSpaceDE w:val="0"/>
      <w:autoSpaceDN w:val="0"/>
      <w:adjustRightInd w:val="0"/>
      <w:spacing w:after="240"/>
      <w:jc w:val="left"/>
      <w:textAlignment w:val="baseline"/>
    </w:pPr>
    <w:rPr>
      <w:b/>
      <w:color w:val="808080"/>
      <w:sz w:val="28"/>
      <w:szCs w:val="28"/>
      <w:lang w:val="en-GB"/>
    </w:rPr>
  </w:style>
  <w:style w:type="paragraph" w:styleId="Sangranormal">
    <w:name w:val="Normal Indent"/>
    <w:basedOn w:val="Normal"/>
    <w:rsid w:val="00236806"/>
    <w:pPr>
      <w:overflowPunct w:val="0"/>
      <w:autoSpaceDE w:val="0"/>
      <w:autoSpaceDN w:val="0"/>
      <w:adjustRightInd w:val="0"/>
      <w:spacing w:after="240"/>
      <w:ind w:left="851"/>
      <w:textAlignment w:val="baseline"/>
    </w:pPr>
    <w:rPr>
      <w:szCs w:val="20"/>
      <w:lang w:val="en-GB"/>
    </w:rPr>
  </w:style>
  <w:style w:type="paragraph" w:styleId="Ttulo">
    <w:name w:val="Title"/>
    <w:basedOn w:val="Normal"/>
    <w:next w:val="Sangranormal"/>
    <w:qFormat/>
    <w:rsid w:val="00A46B90"/>
    <w:pPr>
      <w:keepNext/>
      <w:keepLines/>
      <w:overflowPunct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bCs/>
      <w:color w:val="808080"/>
      <w:kern w:val="28"/>
      <w:sz w:val="44"/>
      <w:szCs w:val="44"/>
      <w:lang w:val="en-GB"/>
    </w:rPr>
  </w:style>
  <w:style w:type="paragraph" w:customStyle="1" w:styleId="Bullet">
    <w:name w:val="Bullet"/>
    <w:basedOn w:val="Sangranormal"/>
    <w:rsid w:val="00236806"/>
    <w:pPr>
      <w:keepLines/>
      <w:numPr>
        <w:numId w:val="1"/>
      </w:numPr>
      <w:tabs>
        <w:tab w:val="left" w:pos="1418"/>
      </w:tabs>
    </w:pPr>
  </w:style>
  <w:style w:type="paragraph" w:customStyle="1" w:styleId="Tbullet2">
    <w:name w:val="Tbullet2"/>
    <w:basedOn w:val="Normal"/>
    <w:rsid w:val="00236806"/>
    <w:pPr>
      <w:numPr>
        <w:numId w:val="8"/>
      </w:numPr>
      <w:overflowPunct w:val="0"/>
      <w:autoSpaceDE w:val="0"/>
      <w:autoSpaceDN w:val="0"/>
      <w:adjustRightInd w:val="0"/>
      <w:spacing w:after="120"/>
      <w:textAlignment w:val="baseline"/>
    </w:pPr>
    <w:rPr>
      <w:szCs w:val="20"/>
      <w:lang w:val="en-GB"/>
    </w:rPr>
  </w:style>
  <w:style w:type="paragraph" w:customStyle="1" w:styleId="Guidance">
    <w:name w:val="Guidance"/>
    <w:basedOn w:val="Sangranormal"/>
    <w:link w:val="GuidanceChar"/>
    <w:rsid w:val="005F6816"/>
    <w:rPr>
      <w:rFonts w:ascii="Times New Roman" w:hAnsi="Times New Roman"/>
      <w:i/>
      <w:color w:val="0000FF"/>
      <w:sz w:val="24"/>
    </w:rPr>
  </w:style>
  <w:style w:type="paragraph" w:customStyle="1" w:styleId="Warning">
    <w:name w:val="Warning"/>
    <w:basedOn w:val="Guidance"/>
    <w:rsid w:val="005F6816"/>
    <w:pPr>
      <w:ind w:left="0"/>
    </w:pPr>
    <w:rPr>
      <w:rFonts w:ascii="Arial" w:hAnsi="Arial" w:cs="Arial"/>
      <w:b/>
      <w:bCs/>
      <w:color w:val="FF0000"/>
    </w:rPr>
  </w:style>
  <w:style w:type="paragraph" w:customStyle="1" w:styleId="Figure">
    <w:name w:val="Figure"/>
    <w:basedOn w:val="Normal"/>
    <w:rsid w:val="00236806"/>
    <w:pPr>
      <w:numPr>
        <w:numId w:val="9"/>
      </w:numPr>
      <w:overflowPunct w:val="0"/>
      <w:autoSpaceDE w:val="0"/>
      <w:autoSpaceDN w:val="0"/>
      <w:adjustRightInd w:val="0"/>
      <w:spacing w:before="240" w:after="240"/>
      <w:jc w:val="center"/>
      <w:textAlignment w:val="baseline"/>
    </w:pPr>
    <w:rPr>
      <w:szCs w:val="20"/>
      <w:lang w:val="en-GB"/>
    </w:rPr>
  </w:style>
  <w:style w:type="paragraph" w:customStyle="1" w:styleId="TableHeading">
    <w:name w:val="Table Heading"/>
    <w:basedOn w:val="Normal"/>
    <w:rsid w:val="00236806"/>
    <w:pPr>
      <w:keepLines/>
      <w:overflowPunct w:val="0"/>
      <w:autoSpaceDE w:val="0"/>
      <w:autoSpaceDN w:val="0"/>
      <w:adjustRightInd w:val="0"/>
      <w:spacing w:before="40" w:after="40"/>
      <w:ind w:left="57" w:right="57"/>
      <w:jc w:val="center"/>
      <w:textAlignment w:val="baseline"/>
    </w:pPr>
    <w:rPr>
      <w:b/>
      <w:color w:val="808080"/>
      <w:lang w:val="en-GB"/>
    </w:rPr>
  </w:style>
  <w:style w:type="paragraph" w:customStyle="1" w:styleId="tnormal">
    <w:name w:val="tnormal"/>
    <w:basedOn w:val="Normal"/>
    <w:rsid w:val="0078164A"/>
    <w:pPr>
      <w:overflowPunct w:val="0"/>
      <w:autoSpaceDE w:val="0"/>
      <w:autoSpaceDN w:val="0"/>
      <w:spacing w:after="120"/>
    </w:pPr>
    <w:rPr>
      <w:rFonts w:cs="Arial"/>
      <w:szCs w:val="20"/>
    </w:rPr>
  </w:style>
  <w:style w:type="paragraph" w:styleId="HTMLconformatoprevio">
    <w:name w:val="HTML Preformatted"/>
    <w:basedOn w:val="Normal"/>
    <w:rsid w:val="00733FD6"/>
    <w:pPr>
      <w:pBdr>
        <w:top w:val="single" w:sz="6" w:space="4" w:color="999999"/>
        <w:left w:val="single" w:sz="6" w:space="5" w:color="999999"/>
        <w:bottom w:val="single" w:sz="6" w:space="4" w:color="999999"/>
        <w:right w:val="single" w:sz="6" w:space="4" w:color="999999"/>
      </w:pBdr>
      <w:shd w:val="clear" w:color="auto" w:fill="FFFFDD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50"/>
      <w:ind w:left="75" w:right="450"/>
      <w:jc w:val="left"/>
    </w:pPr>
    <w:rPr>
      <w:rFonts w:ascii="Courier New" w:hAnsi="Courier New" w:cs="Courier New"/>
      <w:color w:val="000000"/>
      <w:szCs w:val="20"/>
    </w:rPr>
  </w:style>
  <w:style w:type="paragraph" w:customStyle="1" w:styleId="Tnormal0">
    <w:name w:val="Tnormal"/>
    <w:basedOn w:val="Normal"/>
    <w:rsid w:val="00306B3A"/>
    <w:pPr>
      <w:overflowPunct w:val="0"/>
      <w:autoSpaceDE w:val="0"/>
      <w:autoSpaceDN w:val="0"/>
      <w:adjustRightInd w:val="0"/>
      <w:spacing w:after="120"/>
      <w:textAlignment w:val="baseline"/>
    </w:pPr>
    <w:rPr>
      <w:szCs w:val="20"/>
      <w:lang w:val="en-GB"/>
    </w:rPr>
  </w:style>
  <w:style w:type="character" w:customStyle="1" w:styleId="GuidanceChar">
    <w:name w:val="Guidance Char"/>
    <w:link w:val="Guidance"/>
    <w:rsid w:val="00934403"/>
    <w:rPr>
      <w:i/>
      <w:color w:val="0000FF"/>
      <w:sz w:val="24"/>
      <w:lang w:val="en-GB" w:eastAsia="en-US"/>
    </w:rPr>
  </w:style>
  <w:style w:type="character" w:customStyle="1" w:styleId="CharChar">
    <w:name w:val="Char Char"/>
    <w:rsid w:val="00687D21"/>
    <w:rPr>
      <w:lang w:val="en-GB" w:eastAsia="en-US" w:bidi="ar-SA"/>
    </w:rPr>
  </w:style>
  <w:style w:type="paragraph" w:customStyle="1" w:styleId="Bullet2">
    <w:name w:val="Bullet2"/>
    <w:basedOn w:val="Bullet"/>
    <w:rsid w:val="00462BB9"/>
    <w:pPr>
      <w:tabs>
        <w:tab w:val="clear" w:pos="1418"/>
        <w:tab w:val="left" w:pos="1985"/>
      </w:tabs>
    </w:pPr>
    <w:rPr>
      <w:rFonts w:ascii="Times New Roman" w:hAnsi="Times New Roman"/>
      <w:sz w:val="24"/>
    </w:rPr>
  </w:style>
  <w:style w:type="table" w:styleId="Tablaconcuadrcula">
    <w:name w:val="Table Grid"/>
    <w:basedOn w:val="Tablanormal"/>
    <w:rsid w:val="000335A3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customStyle="1" w:styleId="Tbullet">
    <w:name w:val="Tbullet"/>
    <w:basedOn w:val="Tnormal0"/>
    <w:rsid w:val="008B3A13"/>
    <w:pPr>
      <w:numPr>
        <w:ilvl w:val="1"/>
        <w:numId w:val="3"/>
      </w:numPr>
    </w:pPr>
  </w:style>
  <w:style w:type="paragraph" w:styleId="Mapadeldocumento">
    <w:name w:val="Document Map"/>
    <w:basedOn w:val="Normal"/>
    <w:semiHidden/>
    <w:rsid w:val="00DE659E"/>
    <w:pPr>
      <w:shd w:val="clear" w:color="auto" w:fill="000080"/>
    </w:pPr>
    <w:rPr>
      <w:rFonts w:ascii="Tahoma" w:hAnsi="Tahoma" w:cs="Tahoma"/>
    </w:rPr>
  </w:style>
  <w:style w:type="paragraph" w:customStyle="1" w:styleId="Bulleted2ndlevel">
    <w:name w:val="Bulleted 2nd level"/>
    <w:basedOn w:val="Normal"/>
    <w:rsid w:val="005F6816"/>
    <w:pPr>
      <w:tabs>
        <w:tab w:val="num" w:pos="1191"/>
      </w:tabs>
      <w:ind w:left="1191" w:hanging="284"/>
      <w:jc w:val="left"/>
    </w:pPr>
    <w:rPr>
      <w:rFonts w:ascii="Times New Roman" w:hAnsi="Times New Roman"/>
      <w:sz w:val="24"/>
      <w:szCs w:val="20"/>
    </w:rPr>
  </w:style>
  <w:style w:type="paragraph" w:styleId="Descripcin">
    <w:name w:val="caption"/>
    <w:basedOn w:val="Normal"/>
    <w:next w:val="Normal"/>
    <w:qFormat/>
    <w:rsid w:val="00A46B90"/>
    <w:rPr>
      <w:b/>
      <w:bCs/>
      <w:szCs w:val="20"/>
    </w:rPr>
  </w:style>
  <w:style w:type="character" w:styleId="Refdecomentario">
    <w:name w:val="annotation reference"/>
    <w:semiHidden/>
    <w:rsid w:val="0073717E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73717E"/>
    <w:rPr>
      <w:szCs w:val="20"/>
    </w:rPr>
  </w:style>
  <w:style w:type="paragraph" w:styleId="Asuntodelcomentario">
    <w:name w:val="annotation subject"/>
    <w:basedOn w:val="Textocomentario"/>
    <w:next w:val="Textocomentario"/>
    <w:semiHidden/>
    <w:rsid w:val="0073717E"/>
    <w:rPr>
      <w:b/>
      <w:bCs/>
    </w:rPr>
  </w:style>
  <w:style w:type="paragraph" w:customStyle="1" w:styleId="T3">
    <w:name w:val="T3"/>
    <w:basedOn w:val="Ttulo3"/>
    <w:autoRedefine/>
    <w:rsid w:val="00807FD3"/>
    <w:pPr>
      <w:numPr>
        <w:ilvl w:val="0"/>
        <w:numId w:val="0"/>
      </w:numPr>
      <w:spacing w:before="120" w:after="120"/>
      <w:ind w:left="340"/>
    </w:pPr>
    <w:rPr>
      <w:bCs w:val="0"/>
      <w:sz w:val="24"/>
      <w:szCs w:val="22"/>
      <w:lang w:val="es-ES_tradnl"/>
    </w:rPr>
  </w:style>
  <w:style w:type="paragraph" w:customStyle="1" w:styleId="T4">
    <w:name w:val="T4"/>
    <w:basedOn w:val="Ttulo4"/>
    <w:autoRedefine/>
    <w:rsid w:val="001877B4"/>
    <w:pPr>
      <w:numPr>
        <w:ilvl w:val="0"/>
        <w:numId w:val="0"/>
      </w:numPr>
      <w:spacing w:before="0" w:after="0"/>
      <w:ind w:left="454"/>
      <w:jc w:val="both"/>
    </w:pPr>
    <w:rPr>
      <w:b/>
      <w:bCs w:val="0"/>
      <w:sz w:val="22"/>
      <w:u w:val="none"/>
      <w:lang w:val="es-AR"/>
    </w:rPr>
  </w:style>
  <w:style w:type="paragraph" w:customStyle="1" w:styleId="T5">
    <w:name w:val="T5"/>
    <w:basedOn w:val="T4"/>
    <w:autoRedefine/>
    <w:rsid w:val="001877B4"/>
    <w:pPr>
      <w:ind w:left="567"/>
    </w:pPr>
    <w:rPr>
      <w:i/>
      <w:sz w:val="20"/>
    </w:rPr>
  </w:style>
  <w:style w:type="paragraph" w:customStyle="1" w:styleId="Nt3">
    <w:name w:val="N t3"/>
    <w:basedOn w:val="Normal"/>
    <w:autoRedefine/>
    <w:rsid w:val="00E264CB"/>
    <w:pPr>
      <w:tabs>
        <w:tab w:val="left" w:pos="1440"/>
      </w:tabs>
      <w:ind w:left="720"/>
    </w:pPr>
    <w:rPr>
      <w:rFonts w:cs="Arial"/>
      <w:color w:val="000000"/>
      <w:szCs w:val="20"/>
      <w:lang w:val="es-ES_tradnl"/>
    </w:rPr>
  </w:style>
  <w:style w:type="paragraph" w:customStyle="1" w:styleId="Nt4">
    <w:name w:val="N t4"/>
    <w:basedOn w:val="Nt3"/>
    <w:autoRedefine/>
    <w:rsid w:val="00D43CCE"/>
    <w:pPr>
      <w:ind w:left="567"/>
    </w:pPr>
  </w:style>
  <w:style w:type="paragraph" w:customStyle="1" w:styleId="Nt5">
    <w:name w:val="N t5"/>
    <w:basedOn w:val="Nt4"/>
    <w:autoRedefine/>
    <w:rsid w:val="009627D8"/>
    <w:pPr>
      <w:ind w:left="397"/>
    </w:pPr>
  </w:style>
  <w:style w:type="paragraph" w:customStyle="1" w:styleId="T2">
    <w:name w:val="T2"/>
    <w:basedOn w:val="T3"/>
    <w:autoRedefine/>
    <w:rsid w:val="005D320A"/>
    <w:pPr>
      <w:ind w:left="0"/>
    </w:pPr>
    <w:rPr>
      <w:szCs w:val="24"/>
    </w:rPr>
  </w:style>
  <w:style w:type="paragraph" w:customStyle="1" w:styleId="T1">
    <w:name w:val="T1"/>
    <w:basedOn w:val="T2"/>
    <w:autoRedefine/>
    <w:rsid w:val="00807FD3"/>
    <w:pPr>
      <w:numPr>
        <w:numId w:val="10"/>
      </w:numPr>
    </w:pPr>
    <w:rPr>
      <w:sz w:val="28"/>
    </w:rPr>
  </w:style>
  <w:style w:type="paragraph" w:customStyle="1" w:styleId="Nt1">
    <w:name w:val="N t1"/>
    <w:basedOn w:val="Nt3"/>
    <w:autoRedefine/>
    <w:rsid w:val="009A6CC8"/>
    <w:pPr>
      <w:ind w:left="113"/>
    </w:pPr>
  </w:style>
  <w:style w:type="paragraph" w:customStyle="1" w:styleId="Nt2">
    <w:name w:val="N t2"/>
    <w:basedOn w:val="Nt1"/>
    <w:autoRedefine/>
    <w:rsid w:val="00AF5145"/>
    <w:pPr>
      <w:ind w:left="360"/>
    </w:pPr>
    <w:rPr>
      <w:lang w:val="es-CL"/>
    </w:rPr>
  </w:style>
  <w:style w:type="paragraph" w:styleId="NormalWeb">
    <w:name w:val="Normal (Web)"/>
    <w:basedOn w:val="Normal"/>
    <w:uiPriority w:val="99"/>
    <w:rsid w:val="00364072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6741AD"/>
    <w:pPr>
      <w:spacing w:after="120"/>
    </w:pPr>
  </w:style>
  <w:style w:type="paragraph" w:customStyle="1" w:styleId="nt30">
    <w:name w:val="nt3"/>
    <w:basedOn w:val="Normal"/>
    <w:rsid w:val="004A591A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PARRAFONORMAL">
    <w:name w:val="PARRAFO NORMAL"/>
    <w:basedOn w:val="Normal"/>
    <w:rsid w:val="00F84CD3"/>
    <w:pPr>
      <w:spacing w:after="120"/>
    </w:pPr>
    <w:rPr>
      <w:rFonts w:ascii="Book Antiqua" w:hAnsi="Book Antiqua"/>
      <w:sz w:val="22"/>
      <w:szCs w:val="20"/>
      <w:lang w:val="es-ES"/>
    </w:rPr>
  </w:style>
  <w:style w:type="paragraph" w:customStyle="1" w:styleId="AINDENTEDBULLET">
    <w:name w:val="A INDENTED BULLET"/>
    <w:basedOn w:val="Normal"/>
    <w:rsid w:val="005F6816"/>
    <w:pPr>
      <w:spacing w:before="60" w:after="60"/>
      <w:ind w:left="1440" w:hanging="360"/>
    </w:pPr>
    <w:rPr>
      <w:rFonts w:ascii="Book Antiqua" w:hAnsi="Book Antiqua"/>
      <w:sz w:val="22"/>
      <w:szCs w:val="20"/>
      <w:lang w:val="es-ES_tradnl"/>
    </w:rPr>
  </w:style>
  <w:style w:type="paragraph" w:customStyle="1" w:styleId="Normal2">
    <w:name w:val="Normal2"/>
    <w:basedOn w:val="Normal"/>
    <w:rsid w:val="005F6816"/>
    <w:rPr>
      <w:rFonts w:ascii="Book Antiqua" w:hAnsi="Book Antiqua"/>
      <w:sz w:val="22"/>
      <w:szCs w:val="20"/>
      <w:lang w:val="es-ES_tradnl"/>
    </w:rPr>
  </w:style>
  <w:style w:type="paragraph" w:customStyle="1" w:styleId="CarCar3">
    <w:name w:val="Car Car3"/>
    <w:basedOn w:val="Textoindependiente"/>
    <w:rsid w:val="00015F3B"/>
    <w:pPr>
      <w:overflowPunct w:val="0"/>
      <w:autoSpaceDE w:val="0"/>
      <w:autoSpaceDN w:val="0"/>
      <w:adjustRightInd w:val="0"/>
      <w:spacing w:after="240"/>
      <w:ind w:left="648"/>
      <w:textAlignment w:val="baseline"/>
    </w:pPr>
    <w:rPr>
      <w:rFonts w:ascii="Verdana" w:hAnsi="Verdana"/>
      <w:szCs w:val="20"/>
      <w:lang w:val="es-AR"/>
    </w:rPr>
  </w:style>
  <w:style w:type="paragraph" w:customStyle="1" w:styleId="CarCar">
    <w:name w:val="Car Car"/>
    <w:basedOn w:val="Textoindependiente"/>
    <w:rsid w:val="002A072A"/>
    <w:pPr>
      <w:overflowPunct w:val="0"/>
      <w:autoSpaceDE w:val="0"/>
      <w:autoSpaceDN w:val="0"/>
      <w:adjustRightInd w:val="0"/>
      <w:spacing w:after="240"/>
      <w:ind w:left="648"/>
      <w:textAlignment w:val="baseline"/>
    </w:pPr>
    <w:rPr>
      <w:rFonts w:ascii="Verdana" w:hAnsi="Verdana"/>
      <w:szCs w:val="20"/>
      <w:lang w:val="es-AR"/>
    </w:rPr>
  </w:style>
  <w:style w:type="paragraph" w:customStyle="1" w:styleId="CarCar1CharCharCarCar">
    <w:name w:val="Car Car1 Char Char Car Car"/>
    <w:basedOn w:val="Textoindependiente"/>
    <w:rsid w:val="00901580"/>
    <w:pPr>
      <w:overflowPunct w:val="0"/>
      <w:autoSpaceDE w:val="0"/>
      <w:autoSpaceDN w:val="0"/>
      <w:adjustRightInd w:val="0"/>
      <w:spacing w:after="240"/>
      <w:ind w:left="648"/>
      <w:textAlignment w:val="baseline"/>
    </w:pPr>
    <w:rPr>
      <w:rFonts w:ascii="Verdana" w:hAnsi="Verdana"/>
      <w:szCs w:val="20"/>
      <w:lang w:val="es-AR"/>
    </w:rPr>
  </w:style>
  <w:style w:type="paragraph" w:customStyle="1" w:styleId="CarCar2">
    <w:name w:val="Car Car2"/>
    <w:basedOn w:val="Textoindependiente"/>
    <w:rsid w:val="006530C0"/>
    <w:pPr>
      <w:overflowPunct w:val="0"/>
      <w:autoSpaceDE w:val="0"/>
      <w:autoSpaceDN w:val="0"/>
      <w:adjustRightInd w:val="0"/>
      <w:spacing w:after="240"/>
      <w:ind w:left="648"/>
      <w:textAlignment w:val="baseline"/>
    </w:pPr>
    <w:rPr>
      <w:rFonts w:ascii="Verdana" w:hAnsi="Verdana"/>
      <w:szCs w:val="20"/>
      <w:lang w:val="es-AR"/>
    </w:rPr>
  </w:style>
  <w:style w:type="paragraph" w:customStyle="1" w:styleId="ABULLET">
    <w:name w:val="A BULLET"/>
    <w:basedOn w:val="ABLOCKPARA"/>
    <w:rsid w:val="00C84220"/>
    <w:pPr>
      <w:ind w:left="331" w:hanging="331"/>
    </w:pPr>
    <w:rPr>
      <w:lang w:val="en-US"/>
    </w:rPr>
  </w:style>
  <w:style w:type="paragraph" w:customStyle="1" w:styleId="Titulo1F">
    <w:name w:val="Titulo1F"/>
    <w:basedOn w:val="Ttulo"/>
    <w:rsid w:val="00ED24F6"/>
    <w:pPr>
      <w:keepNext w:val="0"/>
      <w:keepLines w:val="0"/>
      <w:numPr>
        <w:numId w:val="15"/>
      </w:numPr>
      <w:overflowPunct/>
      <w:autoSpaceDE/>
      <w:autoSpaceDN/>
      <w:adjustRightInd/>
      <w:spacing w:before="240" w:after="60"/>
      <w:jc w:val="left"/>
      <w:textAlignment w:val="auto"/>
      <w:outlineLvl w:val="0"/>
    </w:pPr>
    <w:rPr>
      <w:bCs w:val="0"/>
      <w:color w:val="auto"/>
      <w:sz w:val="32"/>
      <w:szCs w:val="32"/>
      <w:lang w:val="es-AR"/>
    </w:rPr>
  </w:style>
  <w:style w:type="paragraph" w:customStyle="1" w:styleId="Titulo2F">
    <w:name w:val="Titulo2F"/>
    <w:basedOn w:val="Ttulo2"/>
    <w:rsid w:val="00ED24F6"/>
    <w:pPr>
      <w:numPr>
        <w:ilvl w:val="1"/>
      </w:numPr>
      <w:tabs>
        <w:tab w:val="num" w:pos="2826"/>
      </w:tabs>
      <w:spacing w:before="240" w:after="60"/>
      <w:ind w:left="2826" w:hanging="576"/>
      <w:jc w:val="left"/>
    </w:pPr>
    <w:rPr>
      <w:rFonts w:cs="Times New Roman"/>
      <w:bCs w:val="0"/>
      <w:i/>
      <w:iCs w:val="0"/>
      <w:color w:val="auto"/>
      <w:sz w:val="24"/>
      <w:szCs w:val="20"/>
      <w:lang w:val="en-US"/>
    </w:rPr>
  </w:style>
  <w:style w:type="paragraph" w:customStyle="1" w:styleId="Titulo3F">
    <w:name w:val="Titulo3F"/>
    <w:basedOn w:val="Ttulo3"/>
    <w:rsid w:val="00ED24F6"/>
    <w:pPr>
      <w:numPr>
        <w:numId w:val="0"/>
      </w:numPr>
      <w:tabs>
        <w:tab w:val="num" w:pos="720"/>
      </w:tabs>
      <w:ind w:left="720" w:hanging="720"/>
      <w:jc w:val="left"/>
    </w:pPr>
    <w:rPr>
      <w:rFonts w:cs="Times New Roman"/>
      <w:b w:val="0"/>
      <w:bCs w:val="0"/>
      <w:i/>
      <w:sz w:val="22"/>
      <w:szCs w:val="20"/>
      <w:lang w:val="en-US"/>
    </w:rPr>
  </w:style>
  <w:style w:type="paragraph" w:customStyle="1" w:styleId="Titulo4F">
    <w:name w:val="Titulo4F"/>
    <w:basedOn w:val="Ttulo4"/>
    <w:rsid w:val="00ED24F6"/>
    <w:pPr>
      <w:numPr>
        <w:numId w:val="0"/>
      </w:numPr>
      <w:tabs>
        <w:tab w:val="num" w:pos="864"/>
      </w:tabs>
      <w:spacing w:before="240"/>
      <w:ind w:left="864" w:hanging="864"/>
    </w:pPr>
    <w:rPr>
      <w:szCs w:val="20"/>
      <w:u w:val="none"/>
    </w:rPr>
  </w:style>
  <w:style w:type="paragraph" w:styleId="TDC6">
    <w:name w:val="toc 6"/>
    <w:basedOn w:val="Normal"/>
    <w:next w:val="Normal"/>
    <w:autoRedefine/>
    <w:semiHidden/>
    <w:rsid w:val="0052184A"/>
    <w:pPr>
      <w:ind w:left="800"/>
      <w:jc w:val="left"/>
    </w:pPr>
    <w:rPr>
      <w:rFonts w:ascii="Times New Roman" w:hAnsi="Times New Roman"/>
    </w:rPr>
  </w:style>
  <w:style w:type="paragraph" w:styleId="TDC7">
    <w:name w:val="toc 7"/>
    <w:basedOn w:val="Normal"/>
    <w:next w:val="Normal"/>
    <w:autoRedefine/>
    <w:semiHidden/>
    <w:rsid w:val="0052184A"/>
    <w:pPr>
      <w:ind w:left="1000"/>
      <w:jc w:val="left"/>
    </w:pPr>
    <w:rPr>
      <w:rFonts w:ascii="Times New Roman" w:hAnsi="Times New Roman"/>
    </w:rPr>
  </w:style>
  <w:style w:type="paragraph" w:styleId="TDC8">
    <w:name w:val="toc 8"/>
    <w:basedOn w:val="Normal"/>
    <w:next w:val="Normal"/>
    <w:autoRedefine/>
    <w:semiHidden/>
    <w:rsid w:val="0052184A"/>
    <w:pPr>
      <w:ind w:left="1200"/>
      <w:jc w:val="left"/>
    </w:pPr>
    <w:rPr>
      <w:rFonts w:ascii="Times New Roman" w:hAnsi="Times New Roman"/>
    </w:rPr>
  </w:style>
  <w:style w:type="paragraph" w:styleId="TDC9">
    <w:name w:val="toc 9"/>
    <w:basedOn w:val="Normal"/>
    <w:next w:val="Normal"/>
    <w:autoRedefine/>
    <w:semiHidden/>
    <w:rsid w:val="0052184A"/>
    <w:pPr>
      <w:ind w:left="1400"/>
      <w:jc w:val="left"/>
    </w:pPr>
    <w:rPr>
      <w:rFonts w:ascii="Times New Roman" w:hAnsi="Times New Roman"/>
    </w:rPr>
  </w:style>
  <w:style w:type="paragraph" w:customStyle="1" w:styleId="StyleInstructionsBoldUnderlineCenteredLeftShadowedDou">
    <w:name w:val="Style Instructions + Bold Underline Centered Left: (Shadowed Dou..."/>
    <w:basedOn w:val="Normal"/>
    <w:rsid w:val="00E630CF"/>
    <w:pPr>
      <w:shd w:val="clear" w:color="FFFF00" w:fill="auto"/>
      <w:jc w:val="center"/>
    </w:pPr>
    <w:rPr>
      <w:bCs/>
      <w:color w:val="0000FF"/>
      <w:szCs w:val="20"/>
      <w:lang w:val="en-US"/>
    </w:rPr>
  </w:style>
  <w:style w:type="paragraph" w:customStyle="1" w:styleId="Style1">
    <w:name w:val="Style1"/>
    <w:basedOn w:val="Ttulo1"/>
    <w:autoRedefine/>
    <w:rsid w:val="006831DB"/>
    <w:pPr>
      <w:numPr>
        <w:numId w:val="12"/>
      </w:numPr>
      <w:pBdr>
        <w:top w:val="single" w:sz="30" w:space="3" w:color="FFFFFF"/>
        <w:left w:val="single" w:sz="6" w:space="3" w:color="FFFFFF"/>
        <w:bottom w:val="single" w:sz="6" w:space="3" w:color="FFFFFF"/>
      </w:pBdr>
      <w:shd w:val="pct37" w:color="auto" w:fill="auto"/>
      <w:spacing w:before="0" w:line="240" w:lineRule="atLeast"/>
      <w:jc w:val="both"/>
    </w:pPr>
    <w:rPr>
      <w:color w:val="auto"/>
      <w:sz w:val="22"/>
      <w:szCs w:val="22"/>
    </w:rPr>
  </w:style>
  <w:style w:type="paragraph" w:customStyle="1" w:styleId="Style3">
    <w:name w:val="Style3"/>
    <w:basedOn w:val="Ttulo2"/>
    <w:rsid w:val="006831DB"/>
    <w:pPr>
      <w:tabs>
        <w:tab w:val="num" w:pos="576"/>
      </w:tabs>
      <w:ind w:left="576" w:hanging="576"/>
    </w:pPr>
    <w:rPr>
      <w:color w:val="auto"/>
      <w:sz w:val="24"/>
      <w:szCs w:val="24"/>
    </w:rPr>
  </w:style>
  <w:style w:type="paragraph" w:customStyle="1" w:styleId="Heading111pt">
    <w:name w:val="Heading 1 + 11 pt"/>
    <w:aliases w:val="Auto,Kern at 10 pt"/>
    <w:basedOn w:val="Normal"/>
    <w:rsid w:val="006831DB"/>
    <w:pPr>
      <w:numPr>
        <w:numId w:val="11"/>
      </w:numPr>
    </w:pPr>
  </w:style>
  <w:style w:type="paragraph" w:customStyle="1" w:styleId="Style2">
    <w:name w:val="Style2"/>
    <w:basedOn w:val="Normal"/>
    <w:rsid w:val="006831DB"/>
    <w:pPr>
      <w:numPr>
        <w:ilvl w:val="1"/>
        <w:numId w:val="11"/>
      </w:numPr>
    </w:pPr>
  </w:style>
  <w:style w:type="paragraph" w:customStyle="1" w:styleId="tt2">
    <w:name w:val="tt2"/>
    <w:basedOn w:val="Nt4"/>
    <w:link w:val="tt2Char"/>
    <w:autoRedefine/>
    <w:rsid w:val="00E86F49"/>
    <w:pPr>
      <w:tabs>
        <w:tab w:val="clear" w:pos="1440"/>
      </w:tabs>
      <w:ind w:left="0" w:right="113"/>
    </w:pPr>
    <w:rPr>
      <w:rFonts w:cs="Times New Roman"/>
      <w:bCs/>
      <w:noProof/>
      <w:color w:val="auto"/>
      <w:szCs w:val="21"/>
      <w:shd w:val="clear" w:color="auto" w:fill="FFFFFF"/>
      <w:lang w:val="es-AR" w:eastAsia="x-none"/>
    </w:rPr>
  </w:style>
  <w:style w:type="character" w:customStyle="1" w:styleId="tt2Char">
    <w:name w:val="tt2 Char"/>
    <w:link w:val="tt2"/>
    <w:rsid w:val="00E86F49"/>
    <w:rPr>
      <w:rFonts w:ascii="Arial" w:hAnsi="Arial" w:cs="Arial"/>
      <w:bCs/>
      <w:noProof/>
      <w:szCs w:val="21"/>
      <w:lang w:val="es-AR"/>
    </w:rPr>
  </w:style>
  <w:style w:type="paragraph" w:customStyle="1" w:styleId="NormalIndent1CharChar1CharCharChar">
    <w:name w:val="Normal Indent 1 Char Char1 Char Char Char"/>
    <w:basedOn w:val="Normal"/>
    <w:rsid w:val="005640AC"/>
    <w:pPr>
      <w:ind w:left="1440"/>
    </w:pPr>
    <w:rPr>
      <w:rFonts w:cs="Arial"/>
      <w:szCs w:val="20"/>
    </w:rPr>
  </w:style>
  <w:style w:type="character" w:customStyle="1" w:styleId="longtext1">
    <w:name w:val="long_text1"/>
    <w:rsid w:val="008336C7"/>
    <w:rPr>
      <w:sz w:val="20"/>
      <w:szCs w:val="20"/>
    </w:rPr>
  </w:style>
  <w:style w:type="character" w:customStyle="1" w:styleId="Ttulo2Car">
    <w:name w:val="Título 2 Car"/>
    <w:aliases w:val="Cabecera1 Car"/>
    <w:link w:val="Ttulo2"/>
    <w:rsid w:val="00A46B90"/>
    <w:rPr>
      <w:rFonts w:ascii="Arial" w:hAnsi="Arial" w:cs="Arial"/>
      <w:b/>
      <w:bCs/>
      <w:iCs/>
      <w:color w:val="808080"/>
      <w:sz w:val="26"/>
      <w:szCs w:val="26"/>
      <w:lang w:val="es-CL" w:eastAsia="en-US" w:bidi="ar-SA"/>
    </w:rPr>
  </w:style>
  <w:style w:type="paragraph" w:styleId="Textoindependiente3">
    <w:name w:val="Body Text 3"/>
    <w:basedOn w:val="Normal"/>
    <w:rsid w:val="00612615"/>
    <w:pPr>
      <w:spacing w:after="120"/>
    </w:pPr>
    <w:rPr>
      <w:sz w:val="16"/>
      <w:szCs w:val="16"/>
    </w:rPr>
  </w:style>
  <w:style w:type="paragraph" w:customStyle="1" w:styleId="ExampleText">
    <w:name w:val="Example Text"/>
    <w:basedOn w:val="Normal"/>
    <w:rsid w:val="00DE26E4"/>
    <w:pPr>
      <w:jc w:val="left"/>
    </w:pPr>
    <w:rPr>
      <w:rFonts w:cs="Arial"/>
      <w:snapToGrid w:val="0"/>
      <w:color w:val="0000FF"/>
      <w:szCs w:val="20"/>
      <w:lang w:val="en-US"/>
    </w:rPr>
  </w:style>
  <w:style w:type="paragraph" w:customStyle="1" w:styleId="tt3">
    <w:name w:val="tt3"/>
    <w:basedOn w:val="Nt5"/>
    <w:link w:val="tt3Char"/>
    <w:autoRedefine/>
    <w:rsid w:val="00DE26E4"/>
    <w:pPr>
      <w:tabs>
        <w:tab w:val="clear" w:pos="1440"/>
      </w:tabs>
    </w:pPr>
    <w:rPr>
      <w:color w:val="0000FF"/>
      <w:szCs w:val="21"/>
      <w:lang w:val="es-VE"/>
    </w:rPr>
  </w:style>
  <w:style w:type="paragraph" w:customStyle="1" w:styleId="tt4">
    <w:name w:val="tt4"/>
    <w:basedOn w:val="Nt4"/>
    <w:link w:val="tt4Char"/>
    <w:autoRedefine/>
    <w:rsid w:val="00DE26E4"/>
    <w:pPr>
      <w:numPr>
        <w:numId w:val="13"/>
      </w:numPr>
    </w:pPr>
    <w:rPr>
      <w:rFonts w:cs="Times New Roman"/>
      <w:color w:val="auto"/>
      <w:szCs w:val="21"/>
      <w:lang w:val="x-none"/>
    </w:rPr>
  </w:style>
  <w:style w:type="character" w:customStyle="1" w:styleId="tt4Char">
    <w:name w:val="tt4 Char"/>
    <w:link w:val="tt4"/>
    <w:rsid w:val="00DE26E4"/>
    <w:rPr>
      <w:rFonts w:ascii="Arial" w:hAnsi="Arial"/>
      <w:szCs w:val="21"/>
      <w:lang w:val="x-none" w:eastAsia="en-US"/>
    </w:rPr>
  </w:style>
  <w:style w:type="character" w:customStyle="1" w:styleId="tt3Char">
    <w:name w:val="tt3 Char"/>
    <w:link w:val="tt3"/>
    <w:rsid w:val="00DE26E4"/>
    <w:rPr>
      <w:rFonts w:ascii="Arial" w:hAnsi="Arial" w:cs="Arial"/>
      <w:color w:val="0000FF"/>
      <w:szCs w:val="21"/>
      <w:lang w:val="es-VE" w:eastAsia="en-US" w:bidi="ar-SA"/>
    </w:rPr>
  </w:style>
  <w:style w:type="table" w:customStyle="1" w:styleId="Tabla">
    <w:name w:val="Tabla"/>
    <w:basedOn w:val="Tablanormal"/>
    <w:rsid w:val="00DE26E4"/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113" w:type="dxa"/>
        <w:bottom w:w="57" w:type="dxa"/>
        <w:right w:w="113" w:type="dxa"/>
      </w:tblCellMar>
    </w:tblPr>
    <w:tcPr>
      <w:vAlign w:val="center"/>
    </w:tcPr>
    <w:tblStylePr w:type="firstRow">
      <w:pPr>
        <w:jc w:val="center"/>
      </w:pPr>
      <w:rPr>
        <w:rFonts w:ascii="Arial" w:hAnsi="Arial"/>
        <w:b/>
        <w:sz w:val="20"/>
      </w:rPr>
      <w:tblPr>
        <w:tblCellMar>
          <w:top w:w="57" w:type="dxa"/>
          <w:left w:w="57" w:type="dxa"/>
          <w:bottom w:w="57" w:type="dxa"/>
          <w:right w:w="57" w:type="dxa"/>
        </w:tblCellMar>
      </w:tblPr>
      <w:trPr>
        <w:cantSplit/>
        <w:tblHeader/>
      </w:trPr>
      <w:tcPr>
        <w:shd w:val="clear" w:color="auto" w:fill="C0C0C0"/>
      </w:tcPr>
    </w:tblStylePr>
  </w:style>
  <w:style w:type="character" w:customStyle="1" w:styleId="mediumtext1">
    <w:name w:val="medium_text1"/>
    <w:rsid w:val="000F7232"/>
    <w:rPr>
      <w:sz w:val="25"/>
      <w:szCs w:val="25"/>
    </w:rPr>
  </w:style>
  <w:style w:type="paragraph" w:customStyle="1" w:styleId="Tablecontent">
    <w:name w:val="Table content"/>
    <w:basedOn w:val="Normal"/>
    <w:rsid w:val="005F6816"/>
    <w:pPr>
      <w:keepLines/>
      <w:numPr>
        <w:numId w:val="14"/>
      </w:numPr>
      <w:tabs>
        <w:tab w:val="left" w:pos="360"/>
      </w:tabs>
      <w:spacing w:before="60" w:after="60"/>
      <w:ind w:left="0" w:firstLine="0"/>
      <w:jc w:val="left"/>
    </w:pPr>
    <w:rPr>
      <w:rFonts w:ascii="Times New Roman" w:hAnsi="Times New Roman"/>
      <w:sz w:val="22"/>
      <w:szCs w:val="20"/>
      <w:lang w:val="en-GB"/>
    </w:rPr>
  </w:style>
  <w:style w:type="paragraph" w:styleId="ndice1">
    <w:name w:val="index 1"/>
    <w:basedOn w:val="Normal"/>
    <w:next w:val="Normal"/>
    <w:autoRedefine/>
    <w:semiHidden/>
    <w:rsid w:val="00F7018D"/>
    <w:pPr>
      <w:ind w:left="24" w:hanging="48"/>
      <w:jc w:val="left"/>
    </w:pPr>
    <w:rPr>
      <w:szCs w:val="20"/>
      <w:lang w:val="en-GB"/>
    </w:rPr>
  </w:style>
  <w:style w:type="paragraph" w:customStyle="1" w:styleId="Heading1Unnumbered">
    <w:name w:val="Heading 1 Unnumbered"/>
    <w:basedOn w:val="Ttulo1"/>
    <w:next w:val="Normal"/>
    <w:rsid w:val="00F7018D"/>
    <w:pPr>
      <w:overflowPunct w:val="0"/>
      <w:autoSpaceDE w:val="0"/>
      <w:autoSpaceDN w:val="0"/>
      <w:adjustRightInd w:val="0"/>
      <w:spacing w:before="240" w:after="60"/>
      <w:jc w:val="left"/>
      <w:textAlignment w:val="baseline"/>
    </w:pPr>
    <w:rPr>
      <w:bCs w:val="0"/>
      <w:color w:val="auto"/>
      <w:sz w:val="28"/>
      <w:szCs w:val="20"/>
      <w:lang w:val="en-GB"/>
    </w:rPr>
  </w:style>
  <w:style w:type="paragraph" w:customStyle="1" w:styleId="Heading2Unnumbered">
    <w:name w:val="Heading 2 Unnumbered"/>
    <w:basedOn w:val="Ttulo2"/>
    <w:next w:val="Normal"/>
    <w:rsid w:val="00F7018D"/>
    <w:pPr>
      <w:overflowPunct w:val="0"/>
      <w:autoSpaceDE w:val="0"/>
      <w:autoSpaceDN w:val="0"/>
      <w:adjustRightInd w:val="0"/>
      <w:spacing w:before="0" w:after="0"/>
      <w:jc w:val="left"/>
      <w:textAlignment w:val="baseline"/>
    </w:pPr>
    <w:rPr>
      <w:rFonts w:cs="Times New Roman"/>
      <w:bCs w:val="0"/>
      <w:i/>
      <w:iCs w:val="0"/>
      <w:color w:val="auto"/>
      <w:sz w:val="20"/>
      <w:szCs w:val="20"/>
      <w:lang w:val="en-GB"/>
    </w:rPr>
  </w:style>
  <w:style w:type="paragraph" w:customStyle="1" w:styleId="Titulo11">
    <w:name w:val="Titulo 1.1."/>
    <w:basedOn w:val="Ttulo1"/>
    <w:rsid w:val="00BF64C4"/>
    <w:pPr>
      <w:numPr>
        <w:numId w:val="0"/>
      </w:numPr>
      <w:tabs>
        <w:tab w:val="num" w:pos="1080"/>
        <w:tab w:val="num" w:pos="1134"/>
      </w:tabs>
      <w:spacing w:before="60" w:after="0"/>
      <w:jc w:val="both"/>
    </w:pPr>
    <w:rPr>
      <w:i/>
      <w:color w:val="000080"/>
      <w:kern w:val="0"/>
      <w:sz w:val="28"/>
      <w:szCs w:val="28"/>
      <w:lang w:val="es-ES_tradnl" w:eastAsia="es-ES"/>
    </w:rPr>
  </w:style>
  <w:style w:type="paragraph" w:customStyle="1" w:styleId="CarCar1CharCharCarCarCharCharCarCarCarCarCarCarCarCar">
    <w:name w:val="Car Car1 Char Char Car Car Char Char Car Car Car Car Car Car Car Car"/>
    <w:basedOn w:val="Normal"/>
    <w:rsid w:val="0082460C"/>
    <w:pPr>
      <w:spacing w:after="360" w:line="240" w:lineRule="exact"/>
      <w:jc w:val="left"/>
    </w:pPr>
    <w:rPr>
      <w:spacing w:val="-5"/>
      <w:sz w:val="22"/>
      <w:szCs w:val="20"/>
      <w:lang w:val="en-US"/>
    </w:rPr>
  </w:style>
  <w:style w:type="paragraph" w:styleId="Revisin">
    <w:name w:val="Revision"/>
    <w:hidden/>
    <w:uiPriority w:val="99"/>
    <w:semiHidden/>
    <w:rsid w:val="00273521"/>
    <w:rPr>
      <w:rFonts w:ascii="Arial" w:hAnsi="Arial"/>
      <w:szCs w:val="24"/>
      <w:lang w:val="es-CL"/>
    </w:rPr>
  </w:style>
  <w:style w:type="character" w:customStyle="1" w:styleId="CharChar0">
    <w:name w:val="Char Char"/>
    <w:rsid w:val="005F6816"/>
    <w:rPr>
      <w:lang w:val="en-GB" w:eastAsia="en-US" w:bidi="ar-SA"/>
    </w:rPr>
  </w:style>
  <w:style w:type="paragraph" w:customStyle="1" w:styleId="CarCar30">
    <w:name w:val="Car Car3"/>
    <w:basedOn w:val="Textoindependiente"/>
    <w:rsid w:val="005F6816"/>
    <w:pPr>
      <w:overflowPunct w:val="0"/>
      <w:autoSpaceDE w:val="0"/>
      <w:autoSpaceDN w:val="0"/>
      <w:adjustRightInd w:val="0"/>
      <w:spacing w:after="240"/>
      <w:ind w:left="648"/>
      <w:textAlignment w:val="baseline"/>
    </w:pPr>
    <w:rPr>
      <w:rFonts w:ascii="Verdana" w:hAnsi="Verdana"/>
      <w:szCs w:val="20"/>
      <w:lang w:val="es-AR"/>
    </w:rPr>
  </w:style>
  <w:style w:type="paragraph" w:customStyle="1" w:styleId="CarCar0">
    <w:name w:val="Car Car"/>
    <w:basedOn w:val="Textoindependiente"/>
    <w:rsid w:val="005F6816"/>
    <w:pPr>
      <w:overflowPunct w:val="0"/>
      <w:autoSpaceDE w:val="0"/>
      <w:autoSpaceDN w:val="0"/>
      <w:adjustRightInd w:val="0"/>
      <w:spacing w:after="240"/>
      <w:ind w:left="648"/>
      <w:textAlignment w:val="baseline"/>
    </w:pPr>
    <w:rPr>
      <w:rFonts w:ascii="Verdana" w:hAnsi="Verdana"/>
      <w:szCs w:val="20"/>
      <w:lang w:val="es-AR"/>
    </w:rPr>
  </w:style>
  <w:style w:type="paragraph" w:customStyle="1" w:styleId="CarCar1CharCharCarCar0">
    <w:name w:val="Car Car1 Char Char Car Car"/>
    <w:basedOn w:val="Textoindependiente"/>
    <w:rsid w:val="005F6816"/>
    <w:pPr>
      <w:overflowPunct w:val="0"/>
      <w:autoSpaceDE w:val="0"/>
      <w:autoSpaceDN w:val="0"/>
      <w:adjustRightInd w:val="0"/>
      <w:spacing w:after="240"/>
      <w:ind w:left="648"/>
      <w:textAlignment w:val="baseline"/>
    </w:pPr>
    <w:rPr>
      <w:rFonts w:ascii="Verdana" w:hAnsi="Verdana"/>
      <w:szCs w:val="20"/>
      <w:lang w:val="es-AR"/>
    </w:rPr>
  </w:style>
  <w:style w:type="paragraph" w:customStyle="1" w:styleId="CarCar20">
    <w:name w:val="Car Car2"/>
    <w:basedOn w:val="Textoindependiente"/>
    <w:rsid w:val="005F6816"/>
    <w:pPr>
      <w:overflowPunct w:val="0"/>
      <w:autoSpaceDE w:val="0"/>
      <w:autoSpaceDN w:val="0"/>
      <w:adjustRightInd w:val="0"/>
      <w:spacing w:after="240"/>
      <w:ind w:left="648"/>
      <w:textAlignment w:val="baseline"/>
    </w:pPr>
    <w:rPr>
      <w:rFonts w:ascii="Verdana" w:hAnsi="Verdana"/>
      <w:szCs w:val="20"/>
      <w:lang w:val="es-AR"/>
    </w:rPr>
  </w:style>
  <w:style w:type="character" w:customStyle="1" w:styleId="TextocomentarioCar">
    <w:name w:val="Texto comentario Car"/>
    <w:link w:val="Textocomentario"/>
    <w:semiHidden/>
    <w:rsid w:val="003247A2"/>
    <w:rPr>
      <w:rFonts w:ascii="Arial" w:hAnsi="Arial"/>
      <w:lang w:val="es-CL" w:eastAsia="en-US"/>
    </w:rPr>
  </w:style>
  <w:style w:type="character" w:customStyle="1" w:styleId="TextoindependienteCar">
    <w:name w:val="Texto independiente Car"/>
    <w:link w:val="Textoindependiente"/>
    <w:rsid w:val="003247A2"/>
    <w:rPr>
      <w:rFonts w:ascii="Arial" w:hAnsi="Arial"/>
      <w:szCs w:val="24"/>
      <w:lang w:val="es-CL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ED183B"/>
    <w:pPr>
      <w:ind w:left="708"/>
    </w:pPr>
  </w:style>
  <w:style w:type="character" w:customStyle="1" w:styleId="Ttulo1Car">
    <w:name w:val="Título 1 Car"/>
    <w:link w:val="Ttulo1"/>
    <w:rsid w:val="005B46C9"/>
    <w:rPr>
      <w:rFonts w:ascii="Arial" w:hAnsi="Arial"/>
      <w:b/>
      <w:bCs/>
      <w:color w:val="808080"/>
      <w:kern w:val="32"/>
      <w:sz w:val="32"/>
      <w:szCs w:val="32"/>
      <w:lang w:eastAsia="en-US"/>
    </w:rPr>
  </w:style>
  <w:style w:type="character" w:customStyle="1" w:styleId="PrrafodelistaCar">
    <w:name w:val="Párrafo de lista Car"/>
    <w:link w:val="Prrafodelista"/>
    <w:uiPriority w:val="34"/>
    <w:locked/>
    <w:rsid w:val="00A22C03"/>
    <w:rPr>
      <w:rFonts w:ascii="Arial" w:hAnsi="Arial"/>
      <w:szCs w:val="24"/>
      <w:lang w:val="es-CL"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76B90"/>
    <w:pPr>
      <w:keepLines/>
      <w:pageBreakBefore w:val="0"/>
      <w:numPr>
        <w:numId w:val="0"/>
      </w:numPr>
      <w:spacing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  <w:lang w:eastAsia="es-CL"/>
    </w:rPr>
  </w:style>
  <w:style w:type="character" w:customStyle="1" w:styleId="Ttulo3Car">
    <w:name w:val="Título 3 Car"/>
    <w:link w:val="Ttulo3"/>
    <w:rsid w:val="007E4FE6"/>
    <w:rPr>
      <w:rFonts w:ascii="Arial" w:hAnsi="Arial" w:cs="Arial"/>
      <w:b/>
      <w:bCs/>
      <w:szCs w:val="24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D2E0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2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6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7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8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4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0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2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85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2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33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1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4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83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82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0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6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6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4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380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3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0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3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0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1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AA333K\Local%20Settings\Temporary%20Internet%20Files\OLK2AC\Dise&#241;o_Funcion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18768AFFA6C84A8CF072EFFCE0DB71" ma:contentTypeVersion="0" ma:contentTypeDescription="Crear nuevo documento." ma:contentTypeScope="" ma:versionID="83b099c0ced0b19f2a654107035d4c1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862155b8c2175af2e136a616ab51fd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D47DAE-933A-48A1-8774-4C388461AC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7461F6-97E1-439D-8FC1-5CBAE9D1DB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684296-498D-452A-8158-23CFFB7A3B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D9E79F-2E06-4BB8-BCC0-C4B43491BB1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8B41BAC-3E4A-486C-8DBF-ADCFE024E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Diseño_Funcional.dot</Template>
  <TotalTime>5</TotalTime>
  <Pages>15</Pages>
  <Words>1289</Words>
  <Characters>7090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Guía de Instalación y Configuración de Ambiente</vt:lpstr>
      <vt:lpstr>Guía de Instalación y Configuración de Ambiente</vt:lpstr>
    </vt:vector>
  </TitlesOfParts>
  <Company>Grupo Tecnocom</Company>
  <LinksUpToDate>false</LinksUpToDate>
  <CharactersWithSpaces>8363</CharactersWithSpaces>
  <SharedDoc>false</SharedDoc>
  <HLinks>
    <vt:vector size="18" baseType="variant"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_Toc506392957</vt:lpwstr>
      </vt:variant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_Toc506392956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_Toc506392955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y Configuración de Ambiente</dc:title>
  <dc:subject/>
  <dc:creator>Area Soporte y Metodología</dc:creator>
  <cp:keywords>Instalación Configuración Ambiente</cp:keywords>
  <cp:lastModifiedBy>Cabrera San Juan Francisco Javier</cp:lastModifiedBy>
  <cp:revision>3</cp:revision>
  <cp:lastPrinted>2017-02-15T19:10:00Z</cp:lastPrinted>
  <dcterms:created xsi:type="dcterms:W3CDTF">2024-07-31T04:03:00Z</dcterms:created>
  <dcterms:modified xsi:type="dcterms:W3CDTF">2024-07-31T04:05:00Z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UID">
    <vt:lpwstr>{20040414-1638-50F4-B91F-A7B7C9378F05}</vt:lpwstr>
  </property>
  <property fmtid="{D5CDD505-2E9C-101B-9397-08002B2CF9AE}" pid="3" name="Owner">
    <vt:lpwstr>6</vt:lpwstr>
  </property>
  <property fmtid="{D5CDD505-2E9C-101B-9397-08002B2CF9AE}" pid="4" name="Status">
    <vt:lpwstr>7</vt:lpwstr>
  </property>
  <property fmtid="{D5CDD505-2E9C-101B-9397-08002B2CF9AE}" pid="5" name="Title (link to document)">
    <vt:lpwstr>, </vt:lpwstr>
  </property>
  <property fmtid="{D5CDD505-2E9C-101B-9397-08002B2CF9AE}" pid="6" name="Document Type">
    <vt:lpwstr>Process</vt:lpwstr>
  </property>
  <property fmtid="{D5CDD505-2E9C-101B-9397-08002B2CF9AE}" pid="7" name="PA">
    <vt:lpwstr>2</vt:lpwstr>
  </property>
  <property fmtid="{D5CDD505-2E9C-101B-9397-08002B2CF9AE}" pid="8" name="Order">
    <vt:lpwstr>29900.0000000000</vt:lpwstr>
  </property>
  <property fmtid="{D5CDD505-2E9C-101B-9397-08002B2CF9AE}" pid="9" name="_NewReviewCycle">
    <vt:lpwstr/>
  </property>
  <property fmtid="{D5CDD505-2E9C-101B-9397-08002B2CF9AE}" pid="10" name="Tipo0">
    <vt:lpwstr>3 - Infraestructura Funcional</vt:lpwstr>
  </property>
  <property fmtid="{D5CDD505-2E9C-101B-9397-08002B2CF9AE}" pid="11" name="Tipo">
    <vt:lpwstr>3.1 - Personas</vt:lpwstr>
  </property>
  <property fmtid="{D5CDD505-2E9C-101B-9397-08002B2CF9AE}" pid="12" name="ContentTypeId">
    <vt:lpwstr>0x0101005718768AFFA6C84A8CF072EFFCE0DB71</vt:lpwstr>
  </property>
</Properties>
</file>